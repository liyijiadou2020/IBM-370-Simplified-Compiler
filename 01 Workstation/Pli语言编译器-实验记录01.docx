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E732" w14:textId="0FF1FEFD" w:rsidR="000755E3" w:rsidRPr="000755E3" w:rsidRDefault="000755E3" w:rsidP="00317AE8">
      <w:pPr>
        <w:pStyle w:val="1"/>
      </w:pPr>
      <w:r>
        <w:rPr>
          <w:rFonts w:hint="eastAsia"/>
        </w:rPr>
        <w:t>任务</w:t>
      </w:r>
    </w:p>
    <w:p w14:paraId="2D398381" w14:textId="777777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b/>
          <w:bCs/>
        </w:rPr>
        <w:t>Вариант</w:t>
      </w:r>
      <w:r w:rsidRPr="000755E3">
        <w:rPr>
          <w:b/>
          <w:bCs/>
          <w:lang w:val="en-US"/>
        </w:rPr>
        <w:t xml:space="preserve"> N 10</w:t>
      </w:r>
    </w:p>
    <w:p w14:paraId="1276AE07" w14:textId="219CC33B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EX10: </w:t>
      </w:r>
      <w:r>
        <w:rPr>
          <w:rFonts w:hint="eastAsia"/>
          <w:lang w:val="en-US"/>
        </w:rPr>
        <w:t xml:space="preserve">  </w:t>
      </w:r>
      <w:r w:rsidRPr="000755E3">
        <w:rPr>
          <w:lang w:val="en-US"/>
        </w:rPr>
        <w:t>PROC OPTIONS ( MAIN );</w:t>
      </w:r>
    </w:p>
    <w:p w14:paraId="6DFF04ED" w14:textId="073495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>DCL A DEC FIXED INIT ( 10 );</w:t>
      </w:r>
    </w:p>
    <w:p w14:paraId="6B6CF5C0" w14:textId="15FA79D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DCL B BIT ( 16 );</w:t>
      </w:r>
    </w:p>
    <w:p w14:paraId="4E1CB81E" w14:textId="451FF01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B = A;</w:t>
      </w:r>
    </w:p>
    <w:p w14:paraId="03C1C35C" w14:textId="77777777" w:rsidR="007E62E2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END EX10; </w:t>
      </w:r>
    </w:p>
    <w:p w14:paraId="4D16BEA5" w14:textId="0EFFBB51" w:rsidR="000755E3" w:rsidRDefault="000755E3" w:rsidP="00E52743">
      <w:pPr>
        <w:ind w:firstLine="320"/>
        <w:rPr>
          <w:lang w:val="en-US"/>
        </w:rPr>
      </w:pPr>
      <w:r>
        <w:rPr>
          <w:rFonts w:hint="eastAsia"/>
          <w:lang w:val="en-US"/>
        </w:rPr>
        <w:t>将这个程序编译成汇编语言（IBM 370机器）。</w:t>
      </w:r>
    </w:p>
    <w:p w14:paraId="1302024F" w14:textId="5A520999" w:rsidR="000755E3" w:rsidRDefault="000755E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工作目录及工作文件描述</w:t>
      </w:r>
    </w:p>
    <w:p w14:paraId="7869A044" w14:textId="5537EDF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工作目录：LinuxLabRab.tgz 解压出来的文件</w:t>
      </w:r>
    </w:p>
    <w:p w14:paraId="4488F3FC" w14:textId="08ACD9B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工作目录介绍：</w:t>
      </w:r>
    </w:p>
    <w:p w14:paraId="5D1369F6" w14:textId="77777777" w:rsidR="007E62E2" w:rsidRDefault="00EE1F91" w:rsidP="00E7523D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C0CF98" wp14:editId="49CEB5BE">
            <wp:extent cx="4648200" cy="2424209"/>
            <wp:effectExtent l="0" t="0" r="0" b="0"/>
            <wp:docPr id="16353788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880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24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BC" w14:textId="3B7044FD" w:rsidR="000755E3" w:rsidRDefault="000755E3" w:rsidP="000755E3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 xml:space="preserve">1. </w:t>
      </w:r>
      <w:proofErr w:type="spellStart"/>
      <w:r>
        <w:rPr>
          <w:rFonts w:hint="eastAsia"/>
          <w:lang w:val="en-US"/>
        </w:rPr>
        <w:t>R_e_a_d_m_y</w:t>
      </w:r>
      <w:proofErr w:type="spellEnd"/>
    </w:p>
    <w:p w14:paraId="016FA460" w14:textId="782BEB66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格式：txt</w:t>
      </w:r>
    </w:p>
    <w:p w14:paraId="432ADDED" w14:textId="71049877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内容：</w:t>
      </w:r>
    </w:p>
    <w:p w14:paraId="1F2A36BE" w14:textId="77777777" w:rsidR="007E62E2" w:rsidRDefault="000755E3" w:rsidP="000755E3">
      <w:pPr>
        <w:ind w:firstLine="320"/>
        <w:rPr>
          <w:lang w:val="en-US"/>
        </w:rPr>
      </w:pPr>
      <w:r w:rsidRPr="00E74F35">
        <w:rPr>
          <w:lang w:val="en-US"/>
        </w:rPr>
        <w:t>09.03.2007</w:t>
      </w:r>
    </w:p>
    <w:p w14:paraId="096CFFDB" w14:textId="4CD4EA38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1. </w:t>
      </w:r>
      <w:r w:rsidRPr="000755E3">
        <w:t>Данный</w:t>
      </w:r>
      <w:r w:rsidRPr="00CD3FB5">
        <w:rPr>
          <w:lang w:val="en-US"/>
        </w:rPr>
        <w:t xml:space="preserve"> </w:t>
      </w:r>
      <w:r w:rsidRPr="000755E3">
        <w:t>комплект</w:t>
      </w:r>
      <w:r w:rsidRPr="00CD3FB5">
        <w:rPr>
          <w:lang w:val="en-US"/>
        </w:rPr>
        <w:t xml:space="preserve">, </w:t>
      </w:r>
      <w:r w:rsidRPr="000755E3">
        <w:t>состоящий</w:t>
      </w:r>
      <w:r w:rsidRPr="00CD3FB5">
        <w:rPr>
          <w:lang w:val="en-US"/>
        </w:rPr>
        <w:t xml:space="preserve"> </w:t>
      </w:r>
      <w:r w:rsidRPr="000755E3">
        <w:t>из</w:t>
      </w:r>
      <w:r w:rsidRPr="00CD3FB5">
        <w:rPr>
          <w:lang w:val="en-US"/>
        </w:rPr>
        <w:t xml:space="preserve"> </w:t>
      </w:r>
      <w:r w:rsidRPr="000755E3">
        <w:t>трех</w:t>
      </w:r>
      <w:r w:rsidRPr="00CD3FB5">
        <w:rPr>
          <w:lang w:val="en-US"/>
        </w:rPr>
        <w:t xml:space="preserve"> </w:t>
      </w:r>
      <w:r w:rsidRPr="000755E3">
        <w:t>элементов</w:t>
      </w:r>
      <w:r w:rsidRPr="00CD3FB5">
        <w:rPr>
          <w:lang w:val="en-US"/>
        </w:rPr>
        <w:t xml:space="preserve"> </w:t>
      </w:r>
      <w:r w:rsidRPr="000755E3">
        <w:t>учебной</w:t>
      </w:r>
      <w:r w:rsidRPr="00CD3FB5">
        <w:rPr>
          <w:lang w:val="en-US"/>
        </w:rPr>
        <w:t xml:space="preserve"> </w:t>
      </w:r>
      <w:r w:rsidRPr="000755E3">
        <w:t>системы</w:t>
      </w:r>
      <w:r w:rsidRPr="00CD3FB5">
        <w:rPr>
          <w:lang w:val="en-US"/>
        </w:rPr>
        <w:t xml:space="preserve"> </w:t>
      </w:r>
      <w:r w:rsidRPr="000755E3">
        <w:t>программирования</w:t>
      </w:r>
    </w:p>
    <w:p w14:paraId="35A01A06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rFonts w:hint="eastAsia"/>
        </w:rPr>
        <w:t>и</w:t>
      </w:r>
      <w:r w:rsidRPr="00CD3FB5">
        <w:rPr>
          <w:lang w:val="en-US"/>
        </w:rPr>
        <w:t xml:space="preserve"> </w:t>
      </w:r>
      <w:r w:rsidRPr="000755E3">
        <w:t>тестового</w:t>
      </w:r>
      <w:r w:rsidRPr="00CD3FB5">
        <w:rPr>
          <w:lang w:val="en-US"/>
        </w:rPr>
        <w:t xml:space="preserve"> </w:t>
      </w:r>
      <w:r w:rsidRPr="000755E3">
        <w:t>задания</w:t>
      </w:r>
      <w:r w:rsidRPr="00CD3FB5">
        <w:rPr>
          <w:lang w:val="en-US"/>
        </w:rPr>
        <w:t>:</w:t>
      </w:r>
    </w:p>
    <w:p w14:paraId="5A132B20" w14:textId="77777777" w:rsidR="000755E3" w:rsidRPr="00E74F3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    </w:t>
      </w:r>
      <w:r w:rsidRPr="00E74F3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E74F35">
        <w:rPr>
          <w:color w:val="FF0000"/>
          <w:lang w:val="en-US"/>
        </w:rPr>
        <w:t xml:space="preserve">    </w:t>
      </w:r>
      <w:r w:rsidRPr="000755E3">
        <w:rPr>
          <w:lang w:val="en-US"/>
        </w:rPr>
        <w:t>PL</w:t>
      </w:r>
      <w:r w:rsidRPr="00E74F35">
        <w:rPr>
          <w:lang w:val="en-US"/>
        </w:rPr>
        <w:t xml:space="preserve">/1 --&gt; </w:t>
      </w:r>
      <w:r w:rsidRPr="000755E3">
        <w:t>Ассемблер</w:t>
      </w:r>
      <w:r w:rsidRPr="00E74F35">
        <w:rPr>
          <w:lang w:val="en-US"/>
        </w:rPr>
        <w:t xml:space="preserve">   ( </w:t>
      </w:r>
      <w:proofErr w:type="spellStart"/>
      <w:r w:rsidRPr="000755E3">
        <w:rPr>
          <w:lang w:val="en-US"/>
        </w:rPr>
        <w:t>komppl</w:t>
      </w:r>
      <w:r w:rsidRPr="00E74F35">
        <w:rPr>
          <w:lang w:val="en-US"/>
        </w:rPr>
        <w:t>.</w:t>
      </w:r>
      <w:r w:rsidRPr="000755E3">
        <w:rPr>
          <w:lang w:val="en-US"/>
        </w:rPr>
        <w:t>c</w:t>
      </w:r>
      <w:proofErr w:type="spellEnd"/>
      <w:r w:rsidRPr="00E74F35">
        <w:rPr>
          <w:lang w:val="en-US"/>
        </w:rPr>
        <w:t xml:space="preserve"> ),</w:t>
      </w:r>
    </w:p>
    <w:p w14:paraId="2C6A4763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E74F35">
        <w:rPr>
          <w:lang w:val="en-US"/>
        </w:rPr>
        <w:t xml:space="preserve">    </w:t>
      </w:r>
      <w:r w:rsidRPr="00CD3FB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CD3FB5">
        <w:rPr>
          <w:color w:val="FF0000"/>
          <w:lang w:val="en-US"/>
        </w:rPr>
        <w:t xml:space="preserve">    </w:t>
      </w:r>
      <w:r w:rsidRPr="000755E3">
        <w:t>Ассемблер</w:t>
      </w:r>
      <w:r w:rsidRPr="00CD3FB5">
        <w:rPr>
          <w:lang w:val="en-US"/>
        </w:rPr>
        <w:t xml:space="preserve"> --&gt; </w:t>
      </w:r>
      <w:r w:rsidRPr="000755E3">
        <w:t>объектный</w:t>
      </w:r>
      <w:r w:rsidRPr="00CD3FB5">
        <w:rPr>
          <w:lang w:val="en-US"/>
        </w:rPr>
        <w:t xml:space="preserve"> </w:t>
      </w:r>
      <w:r w:rsidRPr="000755E3">
        <w:t>образ</w:t>
      </w:r>
      <w:r w:rsidRPr="00CD3FB5">
        <w:rPr>
          <w:lang w:val="en-US"/>
        </w:rPr>
        <w:t xml:space="preserve">  ( </w:t>
      </w:r>
      <w:proofErr w:type="spellStart"/>
      <w:r w:rsidRPr="000755E3">
        <w:rPr>
          <w:lang w:val="en-US"/>
        </w:rPr>
        <w:t>kompassr</w:t>
      </w:r>
      <w:r w:rsidRPr="00CD3FB5">
        <w:rPr>
          <w:lang w:val="en-US"/>
        </w:rPr>
        <w:t>.</w:t>
      </w:r>
      <w:r w:rsidRPr="000755E3">
        <w:rPr>
          <w:lang w:val="en-US"/>
        </w:rPr>
        <w:t>c</w:t>
      </w:r>
      <w:proofErr w:type="spellEnd"/>
      <w:r w:rsidRPr="00CD3FB5">
        <w:rPr>
          <w:lang w:val="en-US"/>
        </w:rPr>
        <w:t xml:space="preserve"> ),</w:t>
      </w:r>
    </w:p>
    <w:p w14:paraId="044175DD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CD3FB5">
        <w:rPr>
          <w:lang w:val="en-US"/>
        </w:rPr>
        <w:t xml:space="preserve">    </w:t>
      </w:r>
      <w:r w:rsidRPr="000755E3">
        <w:t xml:space="preserve">- </w:t>
      </w:r>
      <w:r w:rsidRPr="000755E3">
        <w:rPr>
          <w:b/>
          <w:bCs/>
          <w:color w:val="FF0000"/>
        </w:rPr>
        <w:t>абсолютный загрузчик, эмулятор и отладчик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absloadm</w:t>
      </w:r>
      <w:proofErr w:type="spellEnd"/>
      <w:r w:rsidRPr="000755E3">
        <w:t>.</w:t>
      </w:r>
      <w:r w:rsidRPr="000755E3">
        <w:rPr>
          <w:lang w:val="en-US"/>
        </w:rPr>
        <w:t>c</w:t>
      </w:r>
      <w:r w:rsidRPr="000755E3">
        <w:t xml:space="preserve"> ),</w:t>
      </w:r>
    </w:p>
    <w:p w14:paraId="5E534B0B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- </w:t>
      </w:r>
      <w:r w:rsidRPr="000755E3">
        <w:rPr>
          <w:b/>
          <w:bCs/>
          <w:color w:val="FF0000"/>
        </w:rPr>
        <w:t>тестовое задание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examppl</w:t>
      </w:r>
      <w:proofErr w:type="spellEnd"/>
      <w:r w:rsidRPr="000755E3">
        <w:t>.</w:t>
      </w:r>
      <w:proofErr w:type="spellStart"/>
      <w:r w:rsidRPr="000755E3">
        <w:rPr>
          <w:lang w:val="en-US"/>
        </w:rPr>
        <w:t>pli</w:t>
      </w:r>
      <w:proofErr w:type="spellEnd"/>
      <w:r w:rsidRPr="000755E3">
        <w:t xml:space="preserve"> и </w:t>
      </w:r>
      <w:proofErr w:type="spellStart"/>
      <w:r w:rsidRPr="000755E3">
        <w:rPr>
          <w:lang w:val="en-US"/>
        </w:rPr>
        <w:t>spismod</w:t>
      </w:r>
      <w:proofErr w:type="spellEnd"/>
      <w:r w:rsidRPr="000755E3">
        <w:t xml:space="preserve"> ).</w:t>
      </w:r>
    </w:p>
    <w:p w14:paraId="3C72C1D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</w:t>
      </w:r>
    </w:p>
    <w:p w14:paraId="1982E43E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2. Для получения исполняемых модулей двух компиляторов и абсолютного загрузчика</w:t>
      </w:r>
    </w:p>
    <w:p w14:paraId="06CC868E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следует</w:t>
      </w:r>
      <w:r w:rsidRPr="000755E3">
        <w:t xml:space="preserve"> выполнить </w:t>
      </w:r>
      <w:r w:rsidRPr="000755E3">
        <w:rPr>
          <w:lang w:val="en-US"/>
        </w:rPr>
        <w:t>Bash</w:t>
      </w:r>
      <w:r w:rsidRPr="000755E3">
        <w:t xml:space="preserve">-скрипт </w:t>
      </w:r>
      <w:proofErr w:type="spellStart"/>
      <w:r w:rsidRPr="000755E3">
        <w:rPr>
          <w:lang w:val="en-US"/>
        </w:rPr>
        <w:t>GenSysProgr</w:t>
      </w:r>
      <w:proofErr w:type="spellEnd"/>
      <w:r w:rsidRPr="000755E3">
        <w:t>.</w:t>
      </w:r>
    </w:p>
    <w:p w14:paraId="03ABDC2C" w14:textId="3182ED0B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3. После получения исполняемого кода компиляторов можно запускать на выполнение</w:t>
      </w:r>
    </w:p>
    <w:p w14:paraId="53DB9D93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тестовый</w:t>
      </w:r>
      <w:r w:rsidRPr="000755E3">
        <w:t xml:space="preserve"> пример с помощью </w:t>
      </w:r>
      <w:r w:rsidRPr="000755E3">
        <w:rPr>
          <w:lang w:val="en-US"/>
        </w:rPr>
        <w:t>Bash</w:t>
      </w:r>
      <w:r w:rsidRPr="000755E3">
        <w:t xml:space="preserve">-скрипта </w:t>
      </w:r>
      <w:proofErr w:type="spellStart"/>
      <w:r w:rsidRPr="000755E3">
        <w:rPr>
          <w:lang w:val="en-US"/>
        </w:rPr>
        <w:t>StartTestTask</w:t>
      </w:r>
      <w:proofErr w:type="spellEnd"/>
      <w:r w:rsidRPr="000755E3">
        <w:t>.</w:t>
      </w:r>
    </w:p>
    <w:p w14:paraId="1B2C0D59" w14:textId="77777777" w:rsidR="007E62E2" w:rsidRDefault="000755E3" w:rsidP="000755E3">
      <w:pPr>
        <w:ind w:firstLine="320"/>
      </w:pPr>
      <w:r>
        <w:rPr>
          <w:rFonts w:hint="eastAsia"/>
        </w:rPr>
        <w:t>作用：讲述了完成实验的顺序</w:t>
      </w:r>
    </w:p>
    <w:p w14:paraId="56EBE8F9" w14:textId="7FA2949B" w:rsidR="000755E3" w:rsidRDefault="000755E3" w:rsidP="000755E3">
      <w:pPr>
        <w:pStyle w:val="2"/>
        <w:ind w:firstLine="480"/>
      </w:pPr>
      <w:r>
        <w:rPr>
          <w:rFonts w:hint="eastAsia"/>
        </w:rPr>
        <w:t>2. Makefile</w:t>
      </w:r>
    </w:p>
    <w:p w14:paraId="7A36B3BE" w14:textId="1992556F" w:rsidR="000755E3" w:rsidRDefault="000755E3" w:rsidP="000755E3">
      <w:pPr>
        <w:ind w:firstLine="320"/>
      </w:pPr>
      <w:r>
        <w:rPr>
          <w:rFonts w:hint="eastAsia"/>
        </w:rPr>
        <w:t>内容：</w:t>
      </w:r>
    </w:p>
    <w:p w14:paraId="2D798836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lastRenderedPageBreak/>
        <w:t xml:space="preserve"># </w:t>
      </w:r>
      <w:r w:rsidRPr="000755E3">
        <w:rPr>
          <w:lang w:val="en-US"/>
        </w:rPr>
        <w:t>Script</w:t>
      </w:r>
      <w:r w:rsidRPr="007E17F3">
        <w:t xml:space="preserve"> </w:t>
      </w:r>
      <w:r w:rsidRPr="000755E3">
        <w:rPr>
          <w:lang w:val="en-US"/>
        </w:rPr>
        <w:t>for</w:t>
      </w:r>
      <w:r w:rsidRPr="007E17F3">
        <w:t xml:space="preserve"> </w:t>
      </w:r>
      <w:r w:rsidRPr="000755E3">
        <w:rPr>
          <w:lang w:val="en-US"/>
        </w:rPr>
        <w:t>Programming</w:t>
      </w:r>
      <w:r w:rsidRPr="007E17F3">
        <w:t xml:space="preserve"> </w:t>
      </w:r>
      <w:r w:rsidRPr="000755E3">
        <w:rPr>
          <w:lang w:val="en-US"/>
        </w:rPr>
        <w:t>system</w:t>
      </w:r>
      <w:r w:rsidRPr="007E17F3">
        <w:t xml:space="preserve"> </w:t>
      </w:r>
      <w:r w:rsidRPr="000755E3">
        <w:rPr>
          <w:lang w:val="en-US"/>
        </w:rPr>
        <w:t>generation</w:t>
      </w:r>
    </w:p>
    <w:p w14:paraId="2A6B3FFB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all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kompassr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absloadm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</w:p>
    <w:p w14:paraId="6F825B2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: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76EF87E9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7E17F3">
        <w:tab/>
      </w:r>
      <w:proofErr w:type="spellStart"/>
      <w:r w:rsidRPr="000755E3">
        <w:rPr>
          <w:lang w:val="en-US"/>
        </w:rPr>
        <w:t>gcc</w:t>
      </w:r>
      <w:proofErr w:type="spellEnd"/>
      <w:r w:rsidRPr="007E17F3">
        <w:t xml:space="preserve"> -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5E3DDE0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c</w:t>
      </w:r>
    </w:p>
    <w:p w14:paraId="067B40B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17F3">
        <w:tab/>
      </w:r>
      <w:r w:rsidRPr="000755E3">
        <w:rPr>
          <w:lang w:val="en-US"/>
        </w:rPr>
        <w:t xml:space="preserve">@echo "________k o m p </w:t>
      </w:r>
      <w:proofErr w:type="spellStart"/>
      <w:r w:rsidRPr="000755E3">
        <w:rPr>
          <w:lang w:val="en-US"/>
        </w:rPr>
        <w:t>p</w:t>
      </w:r>
      <w:proofErr w:type="spellEnd"/>
      <w:r w:rsidRPr="000755E3">
        <w:rPr>
          <w:lang w:val="en-US"/>
        </w:rPr>
        <w:t xml:space="preserve"> l . e x e    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6E1FE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komppl.exe </w:t>
      </w:r>
      <w:proofErr w:type="spellStart"/>
      <w:r w:rsidRPr="00EE1F91">
        <w:rPr>
          <w:b/>
          <w:bCs/>
          <w:color w:val="FF0000"/>
          <w:lang w:val="en-US"/>
        </w:rPr>
        <w:t>komppl.c</w:t>
      </w:r>
      <w:proofErr w:type="spellEnd"/>
    </w:p>
    <w:p w14:paraId="38CA5A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5F51CB8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kompassr.exe: </w:t>
      </w:r>
      <w:proofErr w:type="spellStart"/>
      <w:r w:rsidRPr="000755E3">
        <w:rPr>
          <w:b/>
          <w:bCs/>
          <w:lang w:val="en-US"/>
        </w:rPr>
        <w:t>kompassr.c</w:t>
      </w:r>
      <w:proofErr w:type="spellEnd"/>
    </w:p>
    <w:p w14:paraId="675BA60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"________k o m p a s </w:t>
      </w:r>
      <w:proofErr w:type="spellStart"/>
      <w:r w:rsidRPr="000755E3">
        <w:rPr>
          <w:lang w:val="en-US"/>
        </w:rPr>
        <w:t>s</w:t>
      </w:r>
      <w:proofErr w:type="spellEnd"/>
      <w:r w:rsidRPr="000755E3">
        <w:rPr>
          <w:lang w:val="en-US"/>
        </w:rPr>
        <w:t xml:space="preserve"> r .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FCEC3A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kompassr.exe </w:t>
      </w:r>
      <w:proofErr w:type="spellStart"/>
      <w:r w:rsidRPr="00EE1F91">
        <w:rPr>
          <w:b/>
          <w:bCs/>
          <w:color w:val="FF0000"/>
          <w:lang w:val="en-US"/>
        </w:rPr>
        <w:t>kompassr.c</w:t>
      </w:r>
      <w:proofErr w:type="spellEnd"/>
    </w:p>
    <w:p w14:paraId="1EFF41D1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18CB31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absloadm.exe: </w:t>
      </w:r>
      <w:proofErr w:type="spellStart"/>
      <w:r w:rsidRPr="000755E3">
        <w:rPr>
          <w:b/>
          <w:bCs/>
          <w:lang w:val="en-US"/>
        </w:rPr>
        <w:t>absloadm.c</w:t>
      </w:r>
      <w:proofErr w:type="spellEnd"/>
    </w:p>
    <w:p w14:paraId="4DC01E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"________a b s l o a d m .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5E55585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absloadm.exe </w:t>
      </w:r>
      <w:proofErr w:type="spellStart"/>
      <w:r w:rsidRPr="00EE1F91">
        <w:rPr>
          <w:b/>
          <w:bCs/>
          <w:color w:val="FF0000"/>
          <w:lang w:val="en-US"/>
        </w:rPr>
        <w:t>absloadm.c</w:t>
      </w:r>
      <w:proofErr w:type="spellEnd"/>
      <w:r w:rsidRPr="000755E3">
        <w:rPr>
          <w:b/>
          <w:bCs/>
          <w:lang w:val="en-US"/>
        </w:rPr>
        <w:t xml:space="preserve"> -</w:t>
      </w:r>
      <w:proofErr w:type="spellStart"/>
      <w:r w:rsidRPr="000755E3">
        <w:rPr>
          <w:b/>
          <w:bCs/>
          <w:lang w:val="en-US"/>
        </w:rPr>
        <w:t>lncurses</w:t>
      </w:r>
      <w:proofErr w:type="spellEnd"/>
    </w:p>
    <w:p w14:paraId="34AEFFA9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</w:r>
      <w:r w:rsidRPr="00E74F35">
        <w:rPr>
          <w:lang w:val="en-US"/>
        </w:rPr>
        <w:t>@echo "____________________________________________________________"</w:t>
      </w:r>
    </w:p>
    <w:p w14:paraId="71ECAF3E" w14:textId="77777777" w:rsidR="007E62E2" w:rsidRDefault="000755E3" w:rsidP="000755E3">
      <w:pPr>
        <w:ind w:firstLine="320"/>
        <w:rPr>
          <w:lang w:val="en-US"/>
        </w:rPr>
      </w:pPr>
      <w:r>
        <w:rPr>
          <w:rFonts w:hint="eastAsia"/>
        </w:rPr>
        <w:t>使用</w:t>
      </w:r>
      <w:proofErr w:type="spellStart"/>
      <w:r w:rsidRPr="00E74F35">
        <w:rPr>
          <w:rFonts w:hint="eastAsia"/>
          <w:lang w:val="en-US"/>
        </w:rPr>
        <w:t>gcc</w:t>
      </w:r>
      <w:proofErr w:type="spellEnd"/>
      <w:r>
        <w:rPr>
          <w:rFonts w:hint="eastAsia"/>
        </w:rPr>
        <w:t>编译器编译</w:t>
      </w:r>
      <w:r w:rsidRPr="00E74F35">
        <w:rPr>
          <w:rFonts w:hint="eastAsia"/>
          <w:lang w:val="en-US"/>
        </w:rPr>
        <w:t>3</w:t>
      </w:r>
      <w:r>
        <w:rPr>
          <w:rFonts w:hint="eastAsia"/>
        </w:rPr>
        <w:t>个</w:t>
      </w:r>
      <w:r w:rsidRPr="00E74F35">
        <w:rPr>
          <w:rFonts w:hint="eastAsia"/>
          <w:lang w:val="en-US"/>
        </w:rPr>
        <w:t>c</w:t>
      </w:r>
      <w:r>
        <w:rPr>
          <w:rFonts w:hint="eastAsia"/>
        </w:rPr>
        <w:t>程序</w:t>
      </w:r>
      <w:r w:rsidRPr="00E74F35">
        <w:rPr>
          <w:rFonts w:hint="eastAsia"/>
          <w:lang w:val="en-US"/>
        </w:rPr>
        <w:t>：</w:t>
      </w:r>
      <w:proofErr w:type="spellStart"/>
      <w:r w:rsidRPr="000755E3">
        <w:rPr>
          <w:b/>
          <w:bCs/>
          <w:lang w:val="en-US"/>
        </w:rPr>
        <w:t>komppl.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kompassr.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absloadm.</w:t>
      </w:r>
      <w:r>
        <w:rPr>
          <w:rFonts w:hint="eastAsia"/>
          <w:b/>
          <w:bCs/>
          <w:lang w:val="en-US"/>
        </w:rPr>
        <w:t>c</w:t>
      </w:r>
      <w:proofErr w:type="spellEnd"/>
    </w:p>
    <w:p w14:paraId="47C4170B" w14:textId="3892C71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3. </w:t>
      </w:r>
      <w:proofErr w:type="spellStart"/>
      <w:r w:rsidRPr="00E74F35">
        <w:rPr>
          <w:rFonts w:hint="eastAsia"/>
          <w:lang w:val="en-US"/>
        </w:rPr>
        <w:t>komppl.c</w:t>
      </w:r>
      <w:proofErr w:type="spellEnd"/>
    </w:p>
    <w:p w14:paraId="7F4C6044" w14:textId="4D3452EE" w:rsidR="00EE1F91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【重点文件】</w:t>
      </w:r>
    </w:p>
    <w:p w14:paraId="02CFF41D" w14:textId="77777777" w:rsidR="007E62E2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这个c程序实现了PLI语言的简易编译器。该实验的任务就是完善这个文件，使编译器可以把源代码编译成正确的汇编代码。</w:t>
      </w:r>
    </w:p>
    <w:p w14:paraId="2A99CAC1" w14:textId="200BE153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4. </w:t>
      </w:r>
      <w:proofErr w:type="spellStart"/>
      <w:r w:rsidRPr="00E74F35">
        <w:rPr>
          <w:rFonts w:hint="eastAsia"/>
          <w:lang w:val="en-US"/>
        </w:rPr>
        <w:t>kompassr.c</w:t>
      </w:r>
      <w:proofErr w:type="spellEnd"/>
    </w:p>
    <w:p w14:paraId="408553DC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33AC7FF6" w14:textId="7ED4B08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5. </w:t>
      </w:r>
      <w:proofErr w:type="spellStart"/>
      <w:r w:rsidRPr="00E74F35">
        <w:rPr>
          <w:rFonts w:hint="eastAsia"/>
          <w:lang w:val="en-US"/>
        </w:rPr>
        <w:t>examppl.pli</w:t>
      </w:r>
      <w:proofErr w:type="spellEnd"/>
    </w:p>
    <w:p w14:paraId="7F0CB57E" w14:textId="4D148A65" w:rsidR="00EE1F91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【重要文件】</w:t>
      </w:r>
    </w:p>
    <w:p w14:paraId="4AD8AD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输入的源高级语言文件（PL/1语言），</w:t>
      </w:r>
    </w:p>
    <w:p w14:paraId="60CD8B49" w14:textId="55EEF277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6. </w:t>
      </w:r>
      <w:proofErr w:type="spellStart"/>
      <w:r w:rsidRPr="00E74F35">
        <w:rPr>
          <w:rFonts w:hint="eastAsia"/>
          <w:lang w:val="en-US"/>
        </w:rPr>
        <w:t>absloadm.c</w:t>
      </w:r>
      <w:proofErr w:type="spellEnd"/>
    </w:p>
    <w:p w14:paraId="4DDF1E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1F7DAAB9" w14:textId="75801629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7. </w:t>
      </w:r>
      <w:proofErr w:type="spellStart"/>
      <w:r w:rsidRPr="0038699C">
        <w:rPr>
          <w:rFonts w:hint="eastAsia"/>
          <w:u w:val="single"/>
          <w:lang w:val="en-US"/>
        </w:rPr>
        <w:t>StartTestTas</w:t>
      </w:r>
      <w:r w:rsidR="0038699C" w:rsidRPr="0038699C">
        <w:rPr>
          <w:rFonts w:hint="eastAsia"/>
          <w:u w:val="single"/>
          <w:lang w:val="en-US"/>
        </w:rPr>
        <w:t>k</w:t>
      </w:r>
      <w:proofErr w:type="spellEnd"/>
    </w:p>
    <w:p w14:paraId="230894F7" w14:textId="26D67A66" w:rsidR="00D37724" w:rsidRDefault="0038699C" w:rsidP="0019377F">
      <w:pPr>
        <w:ind w:firstLine="320"/>
        <w:rPr>
          <w:lang w:val="en-US"/>
        </w:rPr>
      </w:pPr>
      <w:r>
        <w:rPr>
          <w:rFonts w:hint="eastAsia"/>
          <w:lang w:val="en-US"/>
        </w:rPr>
        <w:t>脚本</w:t>
      </w:r>
      <w:r w:rsidR="0019377F">
        <w:rPr>
          <w:rFonts w:hint="eastAsia"/>
          <w:lang w:val="en-US"/>
        </w:rPr>
        <w:t>，</w:t>
      </w:r>
      <w:r w:rsidR="00BE3196">
        <w:rPr>
          <w:rFonts w:hint="eastAsia"/>
          <w:lang w:val="en-US"/>
        </w:rPr>
        <w:t>负责执行编译过程。</w:t>
      </w:r>
      <w:r w:rsidR="00D37724">
        <w:rPr>
          <w:rFonts w:hint="eastAsia"/>
          <w:lang w:val="en-US"/>
        </w:rPr>
        <w:t>内容：</w:t>
      </w:r>
    </w:p>
    <w:p w14:paraId="63F7653A" w14:textId="77777777" w:rsidR="00D37724" w:rsidRPr="00D37724" w:rsidRDefault="00D37724" w:rsidP="00D37724">
      <w:pPr>
        <w:pStyle w:val="af7"/>
      </w:pPr>
      <w:r w:rsidRPr="00D37724">
        <w:t>#! /bin/bash</w:t>
      </w:r>
    </w:p>
    <w:p w14:paraId="24F34AAC" w14:textId="77777777" w:rsidR="00D37724" w:rsidRPr="00D37724" w:rsidRDefault="00D37724" w:rsidP="00D37724">
      <w:pPr>
        <w:pStyle w:val="af7"/>
      </w:pPr>
      <w:r w:rsidRPr="00D37724">
        <w:t>echo</w:t>
      </w:r>
    </w:p>
    <w:p w14:paraId="248471D7" w14:textId="77777777" w:rsidR="00D37724" w:rsidRPr="00D37724" w:rsidRDefault="00D37724" w:rsidP="00D37724">
      <w:pPr>
        <w:pStyle w:val="af7"/>
      </w:pPr>
      <w:r w:rsidRPr="00D37724">
        <w:t>echo "______________S T A R T   J O B_____________________"</w:t>
      </w:r>
    </w:p>
    <w:p w14:paraId="08101848" w14:textId="77777777" w:rsidR="00D37724" w:rsidRPr="00D37724" w:rsidRDefault="00D37724" w:rsidP="00D37724">
      <w:pPr>
        <w:pStyle w:val="af7"/>
      </w:pPr>
      <w:r w:rsidRPr="00D37724">
        <w:t>echo</w:t>
      </w:r>
    </w:p>
    <w:p w14:paraId="6C802718" w14:textId="77777777" w:rsidR="00D37724" w:rsidRPr="00D37724" w:rsidRDefault="00D37724" w:rsidP="00D37724">
      <w:pPr>
        <w:pStyle w:val="af7"/>
      </w:pPr>
      <w:r w:rsidRPr="00D37724">
        <w:t>echo ' PL/1  -----&gt;  Asswmbler    c o m p i l i n g'</w:t>
      </w:r>
    </w:p>
    <w:p w14:paraId="0B68B29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A99044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B46106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79F1105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300DE0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F5F270D" w14:textId="77777777" w:rsidR="00D37724" w:rsidRPr="009D0F9C" w:rsidRDefault="00D37724" w:rsidP="00D37724">
      <w:pPr>
        <w:pStyle w:val="af7"/>
        <w:rPr>
          <w:b/>
          <w:bCs/>
          <w:lang w:val="en-US"/>
        </w:rPr>
      </w:pPr>
      <w:r w:rsidRPr="009D0F9C">
        <w:rPr>
          <w:b/>
          <w:bCs/>
          <w:lang w:val="en-US"/>
        </w:rPr>
        <w:t xml:space="preserve"> ./komppl.exe  examppl.pli</w:t>
      </w:r>
    </w:p>
    <w:p w14:paraId="2069D06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66BC4A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3F62E81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06FB75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68DA5D46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1C39354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Assembler  -----&gt;  Object image   c o m p i l i n g'</w:t>
      </w:r>
    </w:p>
    <w:p w14:paraId="59BCA4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3500A57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74D77DB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09FEF95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15B0AE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lastRenderedPageBreak/>
        <w:t xml:space="preserve"> echo</w:t>
      </w:r>
    </w:p>
    <w:p w14:paraId="362D4A1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./kompassr.exe examppl.ass</w:t>
      </w:r>
    </w:p>
    <w:p w14:paraId="0280AA6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D16EF6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3EB8AD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4E3AB9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3DF575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0CADC0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Load, run and debug Object image  '</w:t>
      </w:r>
    </w:p>
    <w:p w14:paraId="00C2D979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E1D9E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14E8AF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1D355A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22D2532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79CC1BC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./absloadm.exe spis.mod</w:t>
      </w:r>
    </w:p>
    <w:p w14:paraId="2653D9F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79DCFB9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2DACD8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AFB728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7B64B9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40438164" w14:textId="77777777" w:rsidR="007E62E2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"______________F I N I S H     J O B__________________"</w:t>
      </w:r>
    </w:p>
    <w:p w14:paraId="143F3851" w14:textId="039D2FE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8. </w:t>
      </w:r>
      <w:proofErr w:type="spellStart"/>
      <w:r w:rsidRPr="00E74F35">
        <w:rPr>
          <w:rFonts w:hint="eastAsia"/>
          <w:lang w:val="en-US"/>
        </w:rPr>
        <w:t>GenSysProg</w:t>
      </w:r>
      <w:proofErr w:type="spellEnd"/>
    </w:p>
    <w:p w14:paraId="5A370C22" w14:textId="20DE90BF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脚本，实际上执行的是make</w:t>
      </w:r>
    </w:p>
    <w:p w14:paraId="0315E7DC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A6C888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"_______________S T A R T    S Y S T E M   G E N E R A T I O N___________________"</w:t>
      </w:r>
    </w:p>
    <w:p w14:paraId="30BED0A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235782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make</w:t>
      </w:r>
    </w:p>
    <w:p w14:paraId="6F2A5E6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05C25784" w14:textId="47737B24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"_______________F I N I S H    S Y S T E M   G E N E R A T I O N___________________"</w:t>
      </w:r>
    </w:p>
    <w:p w14:paraId="07856062" w14:textId="0C85393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9. </w:t>
      </w:r>
      <w:proofErr w:type="spellStart"/>
      <w:r w:rsidRPr="00E74F35">
        <w:rPr>
          <w:rFonts w:hint="eastAsia"/>
          <w:lang w:val="en-US"/>
        </w:rPr>
        <w:t>ChangeCodTable</w:t>
      </w:r>
      <w:proofErr w:type="spellEnd"/>
    </w:p>
    <w:p w14:paraId="1DDC0191" w14:textId="2B0A64F6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脚本，将文本的ROI-8编码转化成UTF-8编码</w:t>
      </w:r>
    </w:p>
    <w:p w14:paraId="20AA04DD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C2072AB" w14:textId="78C7B650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KOI8-R  ./</w:t>
      </w:r>
      <w:proofErr w:type="spellStart"/>
      <w:r w:rsidRPr="002933FA">
        <w:rPr>
          <w:lang w:val="en-US"/>
        </w:rPr>
        <w:t>R_e_a_d_m_y</w:t>
      </w:r>
      <w:proofErr w:type="spellEnd"/>
      <w:r w:rsidRPr="002933FA">
        <w:rPr>
          <w:lang w:val="en-US"/>
        </w:rPr>
        <w:t xml:space="preserve">  -o ./</w:t>
      </w:r>
      <w:proofErr w:type="spellStart"/>
      <w:r w:rsidRPr="002933FA">
        <w:rPr>
          <w:lang w:val="en-US"/>
        </w:rPr>
        <w:t>R_e_a_d_m_y.temp</w:t>
      </w:r>
      <w:proofErr w:type="spellEnd"/>
    </w:p>
    <w:p w14:paraId="03DBF2BA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KOI8-R  ./</w:t>
      </w:r>
      <w:proofErr w:type="spellStart"/>
      <w:r w:rsidRPr="002933FA">
        <w:rPr>
          <w:lang w:val="en-US"/>
        </w:rPr>
        <w:t>komppl.c</w:t>
      </w:r>
      <w:proofErr w:type="spellEnd"/>
      <w:r w:rsidRPr="002933FA">
        <w:rPr>
          <w:lang w:val="en-US"/>
        </w:rPr>
        <w:t xml:space="preserve">     -o ./</w:t>
      </w:r>
      <w:proofErr w:type="spellStart"/>
      <w:r w:rsidRPr="002933FA">
        <w:rPr>
          <w:lang w:val="en-US"/>
        </w:rPr>
        <w:t>komppl.c.temp</w:t>
      </w:r>
      <w:proofErr w:type="spellEnd"/>
    </w:p>
    <w:p w14:paraId="27FB6C90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KOI8-R  ./</w:t>
      </w:r>
      <w:proofErr w:type="spellStart"/>
      <w:r w:rsidRPr="002933FA">
        <w:rPr>
          <w:lang w:val="en-US"/>
        </w:rPr>
        <w:t>kompassr.c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kompassr.c.temp</w:t>
      </w:r>
      <w:proofErr w:type="spellEnd"/>
    </w:p>
    <w:p w14:paraId="71037BF4" w14:textId="77777777" w:rsidR="007E62E2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KOI8-R  ./</w:t>
      </w:r>
      <w:proofErr w:type="spellStart"/>
      <w:r w:rsidRPr="002933FA">
        <w:rPr>
          <w:lang w:val="en-US"/>
        </w:rPr>
        <w:t>absloadm.c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absloadm.c.temp</w:t>
      </w:r>
      <w:proofErr w:type="spellEnd"/>
    </w:p>
    <w:p w14:paraId="6317204D" w14:textId="3589580B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</w:t>
      </w:r>
      <w:proofErr w:type="spellStart"/>
      <w:r w:rsidRPr="002933FA">
        <w:rPr>
          <w:lang w:val="en-US"/>
        </w:rPr>
        <w:t>R_e_a_d_m_y</w:t>
      </w:r>
      <w:proofErr w:type="spellEnd"/>
    </w:p>
    <w:p w14:paraId="093F04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</w:t>
      </w:r>
      <w:proofErr w:type="spellStart"/>
      <w:r w:rsidRPr="002933FA">
        <w:rPr>
          <w:lang w:val="en-US"/>
        </w:rPr>
        <w:t>komppl.c</w:t>
      </w:r>
      <w:proofErr w:type="spellEnd"/>
    </w:p>
    <w:p w14:paraId="51907396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</w:t>
      </w:r>
      <w:proofErr w:type="spellStart"/>
      <w:r w:rsidRPr="002933FA">
        <w:rPr>
          <w:lang w:val="en-US"/>
        </w:rPr>
        <w:t>kompassr.c</w:t>
      </w:r>
      <w:proofErr w:type="spellEnd"/>
    </w:p>
    <w:p w14:paraId="68D161F5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</w:t>
      </w:r>
      <w:proofErr w:type="spellStart"/>
      <w:r w:rsidRPr="002933FA">
        <w:rPr>
          <w:lang w:val="en-US"/>
        </w:rPr>
        <w:t>absloadm.c</w:t>
      </w:r>
      <w:proofErr w:type="spellEnd"/>
    </w:p>
    <w:p w14:paraId="0A73505C" w14:textId="2DB7374D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R_e_a_d_m_y.temp</w:t>
      </w:r>
      <w:proofErr w:type="spellEnd"/>
      <w:r w:rsidRPr="002933FA">
        <w:rPr>
          <w:lang w:val="en-US"/>
        </w:rPr>
        <w:t xml:space="preserve">  ./</w:t>
      </w:r>
      <w:proofErr w:type="spellStart"/>
      <w:r w:rsidRPr="002933FA">
        <w:rPr>
          <w:lang w:val="en-US"/>
        </w:rPr>
        <w:t>R_e_a_d_m_y</w:t>
      </w:r>
      <w:proofErr w:type="spellEnd"/>
    </w:p>
    <w:p w14:paraId="04DE8B1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komppl.c.temp</w:t>
      </w:r>
      <w:proofErr w:type="spellEnd"/>
      <w:r w:rsidRPr="002933FA">
        <w:rPr>
          <w:lang w:val="en-US"/>
        </w:rPr>
        <w:t xml:space="preserve">     ./</w:t>
      </w:r>
      <w:proofErr w:type="spellStart"/>
      <w:r w:rsidRPr="002933FA">
        <w:rPr>
          <w:lang w:val="en-US"/>
        </w:rPr>
        <w:t>komppl.c</w:t>
      </w:r>
      <w:proofErr w:type="spellEnd"/>
    </w:p>
    <w:p w14:paraId="688B2854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kompassr.c.temp</w:t>
      </w:r>
      <w:proofErr w:type="spellEnd"/>
      <w:r w:rsidRPr="002933FA">
        <w:rPr>
          <w:lang w:val="en-US"/>
        </w:rPr>
        <w:t xml:space="preserve">   ./</w:t>
      </w:r>
      <w:proofErr w:type="spellStart"/>
      <w:r w:rsidRPr="002933FA">
        <w:rPr>
          <w:lang w:val="en-US"/>
        </w:rPr>
        <w:t>kompassr.c</w:t>
      </w:r>
      <w:proofErr w:type="spellEnd"/>
    </w:p>
    <w:p w14:paraId="4795D9AB" w14:textId="3D970E16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absloadm.c.temp</w:t>
      </w:r>
      <w:proofErr w:type="spellEnd"/>
      <w:r w:rsidRPr="002933FA">
        <w:rPr>
          <w:lang w:val="en-US"/>
        </w:rPr>
        <w:t xml:space="preserve">   ./</w:t>
      </w:r>
      <w:proofErr w:type="spellStart"/>
      <w:r w:rsidRPr="002933FA">
        <w:rPr>
          <w:lang w:val="en-US"/>
        </w:rPr>
        <w:t>absloadm.c</w:t>
      </w:r>
      <w:proofErr w:type="spellEnd"/>
    </w:p>
    <w:p w14:paraId="33F47FB7" w14:textId="2F95FE7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10. spis.mod</w:t>
      </w:r>
    </w:p>
    <w:p w14:paraId="392A6B15" w14:textId="6EF6C975" w:rsidR="000755E3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未知</w:t>
      </w:r>
    </w:p>
    <w:p w14:paraId="5662B09D" w14:textId="19BE3A85" w:rsidR="006B17B5" w:rsidRPr="00E74F35" w:rsidRDefault="006B17B5" w:rsidP="006B17B5">
      <w:pPr>
        <w:pStyle w:val="af7"/>
        <w:rPr>
          <w:lang w:val="en-US"/>
        </w:rPr>
      </w:pPr>
      <w:proofErr w:type="spellStart"/>
      <w:r w:rsidRPr="006B17B5">
        <w:rPr>
          <w:lang w:val="en-US"/>
        </w:rPr>
        <w:t>examppl.tex</w:t>
      </w:r>
      <w:proofErr w:type="spellEnd"/>
    </w:p>
    <w:p w14:paraId="022FE9F2" w14:textId="3A8892D2" w:rsidR="000755E3" w:rsidRDefault="0038699C" w:rsidP="00317AE8">
      <w:pPr>
        <w:pStyle w:val="1"/>
        <w:rPr>
          <w:lang w:val="en-US"/>
        </w:rPr>
      </w:pPr>
      <w:proofErr w:type="spellStart"/>
      <w:r>
        <w:rPr>
          <w:rFonts w:hint="eastAsia"/>
          <w:lang w:val="en-US"/>
        </w:rPr>
        <w:t>komppl.c</w:t>
      </w:r>
      <w:proofErr w:type="spellEnd"/>
      <w:r>
        <w:rPr>
          <w:rFonts w:hint="eastAsia"/>
          <w:lang w:val="en-US"/>
        </w:rPr>
        <w:t xml:space="preserve"> 变量列表和函数列表</w:t>
      </w:r>
    </w:p>
    <w:p w14:paraId="05B15C80" w14:textId="45EE188D" w:rsidR="0038699C" w:rsidRDefault="0038699C" w:rsidP="0038699C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常量列表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2578"/>
        <w:gridCol w:w="7802"/>
      </w:tblGrid>
      <w:tr w:rsidR="00E7523D" w:rsidRPr="00E7523D" w14:paraId="4218DF40" w14:textId="77777777" w:rsidTr="00E7523D">
        <w:tc>
          <w:tcPr>
            <w:tcW w:w="0" w:type="auto"/>
            <w:hideMark/>
          </w:tcPr>
          <w:p w14:paraId="2725AA4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常量名称</w:t>
            </w:r>
          </w:p>
        </w:tc>
        <w:tc>
          <w:tcPr>
            <w:tcW w:w="0" w:type="auto"/>
            <w:hideMark/>
          </w:tcPr>
          <w:p w14:paraId="6B01E0C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常量描述</w:t>
            </w:r>
          </w:p>
        </w:tc>
      </w:tr>
      <w:tr w:rsidR="00E7523D" w:rsidRPr="00E7523D" w14:paraId="129B5ECF" w14:textId="77777777" w:rsidTr="00E7523D">
        <w:tc>
          <w:tcPr>
            <w:tcW w:w="0" w:type="auto"/>
            <w:hideMark/>
          </w:tcPr>
          <w:p w14:paraId="4F39737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MAXNISXTXT</w:t>
            </w:r>
          </w:p>
        </w:tc>
        <w:tc>
          <w:tcPr>
            <w:tcW w:w="0" w:type="auto"/>
            <w:hideMark/>
          </w:tcPr>
          <w:p w14:paraId="6A10690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定义源代码最大行数，用于声明源代码存储数组的最大长度</w:t>
            </w:r>
          </w:p>
        </w:tc>
      </w:tr>
      <w:tr w:rsidR="00E7523D" w:rsidRPr="00E7523D" w14:paraId="623D3B1F" w14:textId="77777777" w:rsidTr="00E7523D">
        <w:tc>
          <w:tcPr>
            <w:tcW w:w="0" w:type="auto"/>
            <w:hideMark/>
          </w:tcPr>
          <w:p w14:paraId="6D90F6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NSINT</w:t>
            </w:r>
          </w:p>
        </w:tc>
        <w:tc>
          <w:tcPr>
            <w:tcW w:w="0" w:type="auto"/>
            <w:hideMark/>
          </w:tcPr>
          <w:p w14:paraId="6D4A9B8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定义语法分析中用到的语法规则的最大数量</w:t>
            </w:r>
          </w:p>
        </w:tc>
      </w:tr>
      <w:tr w:rsidR="00E7523D" w:rsidRPr="00E7523D" w14:paraId="0ECABA9A" w14:textId="77777777" w:rsidTr="00E7523D">
        <w:tc>
          <w:tcPr>
            <w:tcW w:w="0" w:type="auto"/>
            <w:hideMark/>
          </w:tcPr>
          <w:p w14:paraId="6211ED3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NCEL</w:t>
            </w:r>
          </w:p>
        </w:tc>
        <w:tc>
          <w:tcPr>
            <w:tcW w:w="0" w:type="auto"/>
            <w:hideMark/>
          </w:tcPr>
          <w:p w14:paraId="64C5AE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定义目标栈的最大深度</w:t>
            </w:r>
          </w:p>
        </w:tc>
      </w:tr>
      <w:tr w:rsidR="00E7523D" w:rsidRPr="00E7523D" w14:paraId="5DB15832" w14:textId="77777777" w:rsidTr="00E7523D">
        <w:tc>
          <w:tcPr>
            <w:tcW w:w="0" w:type="auto"/>
            <w:hideMark/>
          </w:tcPr>
          <w:p w14:paraId="12656FA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NDST</w:t>
            </w:r>
          </w:p>
        </w:tc>
        <w:tc>
          <w:tcPr>
            <w:tcW w:w="0" w:type="auto"/>
            <w:hideMark/>
          </w:tcPr>
          <w:p w14:paraId="587A0F7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定义达成目标的栈的最大深度</w:t>
            </w:r>
          </w:p>
        </w:tc>
      </w:tr>
      <w:tr w:rsidR="00E7523D" w:rsidRPr="00E7523D" w14:paraId="04E6AD35" w14:textId="77777777" w:rsidTr="00E7523D">
        <w:tc>
          <w:tcPr>
            <w:tcW w:w="0" w:type="auto"/>
            <w:hideMark/>
          </w:tcPr>
          <w:p w14:paraId="779166E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lastRenderedPageBreak/>
              <w:t>NVXOD</w:t>
            </w:r>
          </w:p>
        </w:tc>
        <w:tc>
          <w:tcPr>
            <w:tcW w:w="0" w:type="auto"/>
            <w:hideMark/>
          </w:tcPr>
          <w:p w14:paraId="2026A077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定义识别的不同的输入符号的最大数量</w:t>
            </w:r>
          </w:p>
        </w:tc>
      </w:tr>
      <w:tr w:rsidR="00E7523D" w:rsidRPr="00E7523D" w14:paraId="718DBB4C" w14:textId="77777777" w:rsidTr="00E7523D">
        <w:tc>
          <w:tcPr>
            <w:tcW w:w="0" w:type="auto"/>
            <w:hideMark/>
          </w:tcPr>
          <w:p w14:paraId="208F71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NSTROKA</w:t>
            </w:r>
          </w:p>
        </w:tc>
        <w:tc>
          <w:tcPr>
            <w:tcW w:w="0" w:type="auto"/>
            <w:hideMark/>
          </w:tcPr>
          <w:p w14:paraId="3A0875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定义存储压缩后源代码行的字符数组的最大长度</w:t>
            </w:r>
          </w:p>
        </w:tc>
      </w:tr>
      <w:tr w:rsidR="00E7523D" w:rsidRPr="00E7523D" w14:paraId="4A557B0F" w14:textId="77777777" w:rsidTr="00E7523D">
        <w:tc>
          <w:tcPr>
            <w:tcW w:w="0" w:type="auto"/>
            <w:hideMark/>
          </w:tcPr>
          <w:p w14:paraId="6557579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NNETRM</w:t>
            </w:r>
          </w:p>
        </w:tc>
        <w:tc>
          <w:tcPr>
            <w:tcW w:w="0" w:type="auto"/>
            <w:hideMark/>
          </w:tcPr>
          <w:p w14:paraId="62C8BF0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定义非终结符的最大数量</w:t>
            </w:r>
          </w:p>
        </w:tc>
      </w:tr>
      <w:tr w:rsidR="00E7523D" w:rsidRPr="00E7523D" w14:paraId="0995F0F4" w14:textId="77777777" w:rsidTr="00E7523D">
        <w:tc>
          <w:tcPr>
            <w:tcW w:w="0" w:type="auto"/>
            <w:hideMark/>
          </w:tcPr>
          <w:p w14:paraId="4C5ED08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MAXLTXT</w:t>
            </w:r>
          </w:p>
        </w:tc>
        <w:tc>
          <w:tcPr>
            <w:tcW w:w="0" w:type="auto"/>
            <w:hideMark/>
          </w:tcPr>
          <w:p w14:paraId="6C72C254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定义存储汇编语言输出文本行的最大数量</w:t>
            </w:r>
          </w:p>
        </w:tc>
      </w:tr>
      <w:tr w:rsidR="00E7523D" w:rsidRPr="00E7523D" w14:paraId="22B4E31D" w14:textId="77777777" w:rsidTr="00E7523D">
        <w:tc>
          <w:tcPr>
            <w:tcW w:w="0" w:type="auto"/>
            <w:hideMark/>
          </w:tcPr>
          <w:p w14:paraId="58496B6C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MAXFORMT</w:t>
            </w:r>
          </w:p>
        </w:tc>
        <w:tc>
          <w:tcPr>
            <w:tcW w:w="0" w:type="auto"/>
            <w:hideMark/>
          </w:tcPr>
          <w:p w14:paraId="13AB039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定义用于格式化源代码片段的数组的最大长度</w:t>
            </w:r>
          </w:p>
        </w:tc>
      </w:tr>
      <w:tr w:rsidR="00E7523D" w:rsidRPr="00E7523D" w14:paraId="46B02BA2" w14:textId="77777777" w:rsidTr="00E7523D">
        <w:tc>
          <w:tcPr>
            <w:tcW w:w="0" w:type="auto"/>
            <w:hideMark/>
          </w:tcPr>
          <w:p w14:paraId="107998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NSYM</w:t>
            </w:r>
          </w:p>
        </w:tc>
        <w:tc>
          <w:tcPr>
            <w:tcW w:w="0" w:type="auto"/>
            <w:hideMark/>
          </w:tcPr>
          <w:p w14:paraId="23E2966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定义符号表中符号的最大数量</w:t>
            </w:r>
          </w:p>
        </w:tc>
      </w:tr>
    </w:tbl>
    <w:p w14:paraId="3D0FB05D" w14:textId="77777777" w:rsidR="0038699C" w:rsidRPr="0038699C" w:rsidRDefault="0038699C" w:rsidP="00944D73">
      <w:pPr>
        <w:ind w:firstLine="320"/>
        <w:rPr>
          <w:lang w:val="en-US"/>
        </w:rPr>
      </w:pPr>
    </w:p>
    <w:p w14:paraId="01E64E8A" w14:textId="2A53F5B1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变量列表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1707"/>
        <w:gridCol w:w="2802"/>
        <w:gridCol w:w="5871"/>
      </w:tblGrid>
      <w:tr w:rsidR="0038699C" w:rsidRPr="0038699C" w14:paraId="3F391753" w14:textId="77777777" w:rsidTr="00E7523D">
        <w:tc>
          <w:tcPr>
            <w:tcW w:w="0" w:type="auto"/>
            <w:hideMark/>
          </w:tcPr>
          <w:p w14:paraId="30941F4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变量名称</w:t>
            </w:r>
          </w:p>
        </w:tc>
        <w:tc>
          <w:tcPr>
            <w:tcW w:w="0" w:type="auto"/>
            <w:hideMark/>
          </w:tcPr>
          <w:p w14:paraId="3D804CA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0" w:type="auto"/>
            <w:hideMark/>
          </w:tcPr>
          <w:p w14:paraId="7E0920B7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描述</w:t>
            </w:r>
          </w:p>
        </w:tc>
      </w:tr>
      <w:tr w:rsidR="0038699C" w:rsidRPr="0038699C" w14:paraId="37E5D92B" w14:textId="77777777" w:rsidTr="00E7523D">
        <w:tc>
          <w:tcPr>
            <w:tcW w:w="0" w:type="auto"/>
            <w:hideMark/>
          </w:tcPr>
          <w:p w14:paraId="0C4094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E7523D">
              <w:t>NISXTXT</w:t>
            </w:r>
          </w:p>
        </w:tc>
        <w:tc>
          <w:tcPr>
            <w:tcW w:w="0" w:type="auto"/>
            <w:hideMark/>
          </w:tcPr>
          <w:p w14:paraId="249F519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F0B19B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数组长度</w:t>
            </w:r>
          </w:p>
        </w:tc>
      </w:tr>
      <w:tr w:rsidR="0038699C" w:rsidRPr="0038699C" w14:paraId="3C0D8AB3" w14:textId="77777777" w:rsidTr="00E7523D">
        <w:tc>
          <w:tcPr>
            <w:tcW w:w="0" w:type="auto"/>
            <w:hideMark/>
          </w:tcPr>
          <w:p w14:paraId="07C92B1B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ISXTXT</w:t>
            </w:r>
          </w:p>
        </w:tc>
        <w:tc>
          <w:tcPr>
            <w:tcW w:w="0" w:type="auto"/>
            <w:hideMark/>
          </w:tcPr>
          <w:p w14:paraId="4B874E2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char[MAXNISXTXT][80]</w:t>
            </w:r>
          </w:p>
        </w:tc>
        <w:tc>
          <w:tcPr>
            <w:tcW w:w="0" w:type="auto"/>
            <w:hideMark/>
          </w:tcPr>
          <w:p w14:paraId="20CEE400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存储源代码的二维字符数组</w:t>
            </w:r>
          </w:p>
        </w:tc>
      </w:tr>
      <w:tr w:rsidR="0038699C" w:rsidRPr="0038699C" w14:paraId="52262C3E" w14:textId="77777777" w:rsidTr="00E7523D">
        <w:tc>
          <w:tcPr>
            <w:tcW w:w="0" w:type="auto"/>
            <w:hideMark/>
          </w:tcPr>
          <w:p w14:paraId="6E8EBF6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I1, I2, I3, I4</w:t>
            </w:r>
          </w:p>
        </w:tc>
        <w:tc>
          <w:tcPr>
            <w:tcW w:w="0" w:type="auto"/>
            <w:hideMark/>
          </w:tcPr>
          <w:p w14:paraId="7552C6F5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3A7A9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循环计数器</w:t>
            </w:r>
          </w:p>
        </w:tc>
      </w:tr>
      <w:tr w:rsidR="0038699C" w:rsidRPr="0038699C" w14:paraId="1A8158D4" w14:textId="77777777" w:rsidTr="00E7523D">
        <w:tc>
          <w:tcPr>
            <w:tcW w:w="0" w:type="auto"/>
            <w:hideMark/>
          </w:tcPr>
          <w:p w14:paraId="1D7C15C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PREDSYM</w:t>
            </w:r>
          </w:p>
        </w:tc>
        <w:tc>
          <w:tcPr>
            <w:tcW w:w="0" w:type="auto"/>
            <w:hideMark/>
          </w:tcPr>
          <w:p w14:paraId="3C5D13B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</w:t>
            </w:r>
          </w:p>
        </w:tc>
        <w:tc>
          <w:tcPr>
            <w:tcW w:w="0" w:type="auto"/>
            <w:hideMark/>
          </w:tcPr>
          <w:p w14:paraId="59C94C4F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最后处理的字符</w:t>
            </w:r>
          </w:p>
        </w:tc>
      </w:tr>
      <w:tr w:rsidR="0038699C" w:rsidRPr="0038699C" w14:paraId="4EFC29BF" w14:textId="77777777" w:rsidTr="00E7523D">
        <w:tc>
          <w:tcPr>
            <w:tcW w:w="0" w:type="auto"/>
            <w:hideMark/>
          </w:tcPr>
          <w:p w14:paraId="6F398698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STROKA</w:t>
            </w:r>
          </w:p>
        </w:tc>
        <w:tc>
          <w:tcPr>
            <w:tcW w:w="0" w:type="auto"/>
            <w:hideMark/>
          </w:tcPr>
          <w:p w14:paraId="0CED5D4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char[NSTROKA]</w:t>
            </w:r>
          </w:p>
        </w:tc>
        <w:tc>
          <w:tcPr>
            <w:tcW w:w="0" w:type="auto"/>
            <w:hideMark/>
          </w:tcPr>
          <w:p w14:paraId="0920EBA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存储压缩后的源代码</w:t>
            </w:r>
          </w:p>
        </w:tc>
      </w:tr>
      <w:tr w:rsidR="0038699C" w:rsidRPr="0038699C" w14:paraId="67D3D0F6" w14:textId="77777777" w:rsidTr="00E7523D">
        <w:tc>
          <w:tcPr>
            <w:tcW w:w="0" w:type="auto"/>
            <w:hideMark/>
          </w:tcPr>
          <w:p w14:paraId="3ADA6F4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I, J, K, L</w:t>
            </w:r>
          </w:p>
        </w:tc>
        <w:tc>
          <w:tcPr>
            <w:tcW w:w="0" w:type="auto"/>
            <w:hideMark/>
          </w:tcPr>
          <w:p w14:paraId="68ED0B4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8D5A97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当前索引，分别用于</w:t>
            </w:r>
            <w:r w:rsidRPr="00944D73">
              <w:rPr>
                <w:rFonts w:ascii="宋体" w:eastAsia="宋体" w:hAnsi="宋体" w:cs="宋体" w:hint="eastAsia"/>
                <w:b/>
                <w:bCs/>
              </w:rPr>
              <w:t>压缩文本、语法规则表、目标栈和目标栈</w:t>
            </w:r>
          </w:p>
        </w:tc>
      </w:tr>
      <w:tr w:rsidR="0038699C" w:rsidRPr="0038699C" w14:paraId="51E3D0B5" w14:textId="77777777" w:rsidTr="00E7523D">
        <w:tc>
          <w:tcPr>
            <w:tcW w:w="0" w:type="auto"/>
            <w:hideMark/>
          </w:tcPr>
          <w:p w14:paraId="4404622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ASS_CARD</w:t>
            </w:r>
          </w:p>
        </w:tc>
        <w:tc>
          <w:tcPr>
            <w:tcW w:w="0" w:type="auto"/>
            <w:hideMark/>
          </w:tcPr>
          <w:p w14:paraId="77375F5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union</w:t>
            </w:r>
          </w:p>
        </w:tc>
        <w:tc>
          <w:tcPr>
            <w:tcW w:w="0" w:type="auto"/>
            <w:hideMark/>
          </w:tcPr>
          <w:p w14:paraId="22527F2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用于生成输出文件的记录模板</w:t>
            </w:r>
          </w:p>
        </w:tc>
      </w:tr>
      <w:tr w:rsidR="0038699C" w:rsidRPr="0038699C" w14:paraId="6C6F6370" w14:textId="77777777" w:rsidTr="00E7523D">
        <w:tc>
          <w:tcPr>
            <w:tcW w:w="0" w:type="auto"/>
            <w:hideMark/>
          </w:tcPr>
          <w:p w14:paraId="2BCA80A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ASSTXT</w:t>
            </w:r>
          </w:p>
        </w:tc>
        <w:tc>
          <w:tcPr>
            <w:tcW w:w="0" w:type="auto"/>
            <w:hideMark/>
          </w:tcPr>
          <w:p w14:paraId="12B74D49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char[MAXLTXT][80]</w:t>
            </w:r>
          </w:p>
        </w:tc>
        <w:tc>
          <w:tcPr>
            <w:tcW w:w="0" w:type="auto"/>
            <w:hideMark/>
          </w:tcPr>
          <w:p w14:paraId="1D1C943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存储汇编语言输出文本的数组</w:t>
            </w:r>
          </w:p>
        </w:tc>
      </w:tr>
      <w:tr w:rsidR="0038699C" w:rsidRPr="0038699C" w14:paraId="31B9FD07" w14:textId="77777777" w:rsidTr="00E7523D">
        <w:tc>
          <w:tcPr>
            <w:tcW w:w="0" w:type="auto"/>
            <w:hideMark/>
          </w:tcPr>
          <w:p w14:paraId="0846AEE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IASSTXT</w:t>
            </w:r>
          </w:p>
        </w:tc>
        <w:tc>
          <w:tcPr>
            <w:tcW w:w="0" w:type="auto"/>
            <w:hideMark/>
          </w:tcPr>
          <w:p w14:paraId="1AAFDCD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7B8A5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输出数组的索引</w:t>
            </w:r>
          </w:p>
        </w:tc>
      </w:tr>
      <w:tr w:rsidR="0038699C" w:rsidRPr="0038699C" w14:paraId="440EF191" w14:textId="77777777" w:rsidTr="00E7523D">
        <w:tc>
          <w:tcPr>
            <w:tcW w:w="0" w:type="auto"/>
            <w:hideMark/>
          </w:tcPr>
          <w:p w14:paraId="472CBB14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FORMT</w:t>
            </w:r>
          </w:p>
        </w:tc>
        <w:tc>
          <w:tcPr>
            <w:tcW w:w="0" w:type="auto"/>
            <w:hideMark/>
          </w:tcPr>
          <w:p w14:paraId="1A11B75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char[MAXFORMT][9]</w:t>
            </w:r>
          </w:p>
        </w:tc>
        <w:tc>
          <w:tcPr>
            <w:tcW w:w="0" w:type="auto"/>
            <w:hideMark/>
          </w:tcPr>
          <w:p w14:paraId="34B2A273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用于格式化源代码片段的数组</w:t>
            </w:r>
          </w:p>
        </w:tc>
      </w:tr>
      <w:tr w:rsidR="0038699C" w:rsidRPr="0038699C" w14:paraId="72046048" w14:textId="77777777" w:rsidTr="00E7523D">
        <w:tc>
          <w:tcPr>
            <w:tcW w:w="0" w:type="auto"/>
            <w:hideMark/>
          </w:tcPr>
          <w:p w14:paraId="0C560EB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IFORMT</w:t>
            </w:r>
          </w:p>
        </w:tc>
        <w:tc>
          <w:tcPr>
            <w:tcW w:w="0" w:type="auto"/>
            <w:hideMark/>
          </w:tcPr>
          <w:p w14:paraId="5C7F171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12A57E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格式化数组的索引</w:t>
            </w:r>
          </w:p>
        </w:tc>
      </w:tr>
    </w:tbl>
    <w:p w14:paraId="273D96CE" w14:textId="77777777" w:rsidR="0038699C" w:rsidRDefault="0038699C" w:rsidP="00944D73">
      <w:pPr>
        <w:ind w:firstLine="320"/>
        <w:rPr>
          <w:lang w:val="en-US"/>
        </w:rPr>
      </w:pPr>
    </w:p>
    <w:p w14:paraId="22DCBCCC" w14:textId="1CB14BD0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函数列表及其功能描述</w:t>
      </w:r>
    </w:p>
    <w:tbl>
      <w:tblPr>
        <w:tblStyle w:val="af3"/>
        <w:tblW w:w="10380" w:type="dxa"/>
        <w:tblLook w:val="04A0" w:firstRow="1" w:lastRow="0" w:firstColumn="1" w:lastColumn="0" w:noHBand="0" w:noVBand="1"/>
      </w:tblPr>
      <w:tblGrid>
        <w:gridCol w:w="4531"/>
        <w:gridCol w:w="5849"/>
      </w:tblGrid>
      <w:tr w:rsidR="0038699C" w:rsidRPr="0038699C" w14:paraId="6AE30DB4" w14:textId="77777777" w:rsidTr="0038699C">
        <w:tc>
          <w:tcPr>
            <w:tcW w:w="4531" w:type="dxa"/>
            <w:hideMark/>
          </w:tcPr>
          <w:p w14:paraId="134F98B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函数头</w:t>
            </w:r>
          </w:p>
        </w:tc>
        <w:tc>
          <w:tcPr>
            <w:tcW w:w="5849" w:type="dxa"/>
            <w:hideMark/>
          </w:tcPr>
          <w:p w14:paraId="6FA3683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功能描述</w:t>
            </w:r>
          </w:p>
        </w:tc>
      </w:tr>
      <w:tr w:rsidR="0038699C" w:rsidRPr="0038699C" w14:paraId="1D95CB85" w14:textId="77777777" w:rsidTr="0038699C">
        <w:tc>
          <w:tcPr>
            <w:tcW w:w="4531" w:type="dxa"/>
            <w:hideMark/>
          </w:tcPr>
          <w:p w14:paraId="2391A3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compress_ISXTXT()</w:t>
            </w:r>
          </w:p>
        </w:tc>
        <w:tc>
          <w:tcPr>
            <w:tcW w:w="5849" w:type="dxa"/>
            <w:hideMark/>
          </w:tcPr>
          <w:p w14:paraId="2549DC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压缩源代码文本，移除多余空格</w:t>
            </w:r>
          </w:p>
        </w:tc>
      </w:tr>
      <w:tr w:rsidR="0038699C" w:rsidRPr="0038699C" w14:paraId="5E0B896E" w14:textId="77777777" w:rsidTr="0038699C">
        <w:tc>
          <w:tcPr>
            <w:tcW w:w="4531" w:type="dxa"/>
            <w:hideMark/>
          </w:tcPr>
          <w:p w14:paraId="16AD7AB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build_TPR()</w:t>
            </w:r>
          </w:p>
        </w:tc>
        <w:tc>
          <w:tcPr>
            <w:tcW w:w="5849" w:type="dxa"/>
            <w:hideMark/>
          </w:tcPr>
          <w:p w14:paraId="1849B0A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根据邻接矩阵构建转移矩阵</w:t>
            </w:r>
          </w:p>
        </w:tc>
      </w:tr>
      <w:tr w:rsidR="0038699C" w:rsidRPr="0038699C" w14:paraId="5E2412A4" w14:textId="77777777" w:rsidTr="0038699C">
        <w:tc>
          <w:tcPr>
            <w:tcW w:w="4531" w:type="dxa"/>
            <w:hideMark/>
          </w:tcPr>
          <w:p w14:paraId="7BA41DB8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r w:rsidRPr="0038699C">
              <w:rPr>
                <w:lang w:val="en-US"/>
              </w:rPr>
              <w:t>mcel</w:t>
            </w:r>
            <w:proofErr w:type="spellEnd"/>
            <w:r w:rsidRPr="0038699C">
              <w:rPr>
                <w:lang w:val="en-US"/>
              </w:rPr>
              <w:t>(char* T1, int T2, int T3)</w:t>
            </w:r>
          </w:p>
        </w:tc>
        <w:tc>
          <w:tcPr>
            <w:tcW w:w="5849" w:type="dxa"/>
            <w:hideMark/>
          </w:tcPr>
          <w:p w14:paraId="6215171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向目标栈添加新的元素</w:t>
            </w:r>
          </w:p>
        </w:tc>
      </w:tr>
      <w:tr w:rsidR="0038699C" w:rsidRPr="0038699C" w14:paraId="272DD258" w14:textId="77777777" w:rsidTr="0038699C">
        <w:tc>
          <w:tcPr>
            <w:tcW w:w="4531" w:type="dxa"/>
            <w:hideMark/>
          </w:tcPr>
          <w:p w14:paraId="28EC0162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r w:rsidRPr="0038699C">
              <w:rPr>
                <w:lang w:val="en-US"/>
              </w:rPr>
              <w:t>mdst</w:t>
            </w:r>
            <w:proofErr w:type="spellEnd"/>
            <w:r w:rsidRPr="0038699C">
              <w:rPr>
                <w:lang w:val="en-US"/>
              </w:rPr>
              <w:t>(char* T1, int T2, int T3, int T4, int T5)</w:t>
            </w:r>
          </w:p>
        </w:tc>
        <w:tc>
          <w:tcPr>
            <w:tcW w:w="5849" w:type="dxa"/>
            <w:hideMark/>
          </w:tcPr>
          <w:p w14:paraId="00FDE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向达成目标的栈添加新的元素</w:t>
            </w:r>
          </w:p>
        </w:tc>
      </w:tr>
      <w:tr w:rsidR="0038699C" w:rsidRPr="0038699C" w14:paraId="7E1695C4" w14:textId="77777777" w:rsidTr="0038699C">
        <w:tc>
          <w:tcPr>
            <w:tcW w:w="4531" w:type="dxa"/>
            <w:hideMark/>
          </w:tcPr>
          <w:p w14:paraId="23EB53A9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int numb(char* T1, int T2)</w:t>
            </w:r>
          </w:p>
        </w:tc>
        <w:tc>
          <w:tcPr>
            <w:tcW w:w="5849" w:type="dxa"/>
            <w:hideMark/>
          </w:tcPr>
          <w:p w14:paraId="15F549A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计算字符串在</w:t>
            </w:r>
            <w:r w:rsidRPr="0038699C">
              <w:t>VXOD</w:t>
            </w:r>
            <w:r w:rsidRPr="0038699C">
              <w:rPr>
                <w:rFonts w:ascii="宋体" w:eastAsia="宋体" w:hAnsi="宋体" w:cs="宋体" w:hint="eastAsia"/>
              </w:rPr>
              <w:t>表中的索引编号</w:t>
            </w:r>
          </w:p>
        </w:tc>
      </w:tr>
      <w:tr w:rsidR="0038699C" w:rsidRPr="0038699C" w14:paraId="5E1C9CE7" w14:textId="77777777" w:rsidTr="0038699C">
        <w:tc>
          <w:tcPr>
            <w:tcW w:w="4531" w:type="dxa"/>
            <w:hideMark/>
          </w:tcPr>
          <w:p w14:paraId="437C747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sint_ANAL()</w:t>
            </w:r>
          </w:p>
        </w:tc>
        <w:tc>
          <w:tcPr>
            <w:tcW w:w="5849" w:type="dxa"/>
            <w:hideMark/>
          </w:tcPr>
          <w:p w14:paraId="188C6C1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实现语法分析，构建语法分析树</w:t>
            </w:r>
          </w:p>
        </w:tc>
      </w:tr>
      <w:tr w:rsidR="0038699C" w:rsidRPr="0038699C" w14:paraId="5C34F164" w14:textId="77777777" w:rsidTr="0038699C">
        <w:tc>
          <w:tcPr>
            <w:tcW w:w="4531" w:type="dxa"/>
            <w:hideMark/>
          </w:tcPr>
          <w:p w14:paraId="0ABC3A3D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long int VALUE(char* s)</w:t>
            </w:r>
          </w:p>
        </w:tc>
        <w:tc>
          <w:tcPr>
            <w:tcW w:w="5849" w:type="dxa"/>
            <w:hideMark/>
          </w:tcPr>
          <w:p w14:paraId="7212F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将二进制常量字符串转换成</w:t>
            </w:r>
            <w:r w:rsidRPr="0038699C">
              <w:t>long int</w:t>
            </w: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</w:tr>
      <w:tr w:rsidR="0038699C" w:rsidRPr="0038699C" w14:paraId="4DC4596E" w14:textId="77777777" w:rsidTr="0038699C">
        <w:tc>
          <w:tcPr>
            <w:tcW w:w="4531" w:type="dxa"/>
            <w:hideMark/>
          </w:tcPr>
          <w:p w14:paraId="761D7B4B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FORM()</w:t>
            </w:r>
          </w:p>
        </w:tc>
        <w:tc>
          <w:tcPr>
            <w:tcW w:w="5849" w:type="dxa"/>
            <w:hideMark/>
          </w:tcPr>
          <w:p w14:paraId="640FD0A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格式化指定的源代码片段</w:t>
            </w:r>
          </w:p>
        </w:tc>
      </w:tr>
      <w:tr w:rsidR="0038699C" w:rsidRPr="0038699C" w14:paraId="2E3E7FB1" w14:textId="77777777" w:rsidTr="0038699C">
        <w:tc>
          <w:tcPr>
            <w:tcW w:w="4531" w:type="dxa"/>
            <w:hideMark/>
          </w:tcPr>
          <w:p w14:paraId="00A7A4B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ZKARD()</w:t>
            </w:r>
          </w:p>
        </w:tc>
        <w:tc>
          <w:tcPr>
            <w:tcW w:w="5849" w:type="dxa"/>
            <w:hideMark/>
          </w:tcPr>
          <w:p w14:paraId="3A67769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将生成的汇编语言指令添加到输出数组中</w:t>
            </w:r>
          </w:p>
        </w:tc>
      </w:tr>
      <w:tr w:rsidR="0038699C" w:rsidRPr="0038699C" w14:paraId="3E13BEA4" w14:textId="77777777" w:rsidTr="0038699C">
        <w:tc>
          <w:tcPr>
            <w:tcW w:w="4531" w:type="dxa"/>
            <w:hideMark/>
          </w:tcPr>
          <w:p w14:paraId="2EB564A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AVI1()</w:t>
            </w:r>
          </w:p>
        </w:tc>
        <w:tc>
          <w:tcPr>
            <w:tcW w:w="5849" w:type="dxa"/>
            <w:hideMark/>
          </w:tcPr>
          <w:p w14:paraId="7FE2E26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"AVI"</w:t>
            </w:r>
            <w:r w:rsidRPr="0038699C">
              <w:rPr>
                <w:rFonts w:ascii="宋体" w:eastAsia="宋体" w:hAnsi="宋体" w:cs="宋体" w:hint="eastAsia"/>
              </w:rPr>
              <w:t>（算术表达式）</w:t>
            </w:r>
          </w:p>
        </w:tc>
      </w:tr>
      <w:tr w:rsidR="0038699C" w:rsidRPr="0038699C" w14:paraId="70254231" w14:textId="77777777" w:rsidTr="0038699C">
        <w:tc>
          <w:tcPr>
            <w:tcW w:w="4531" w:type="dxa"/>
            <w:hideMark/>
          </w:tcPr>
          <w:p w14:paraId="168568E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BUK1()</w:t>
            </w:r>
          </w:p>
        </w:tc>
        <w:tc>
          <w:tcPr>
            <w:tcW w:w="5849" w:type="dxa"/>
            <w:hideMark/>
          </w:tcPr>
          <w:p w14:paraId="171733A7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第一遍语义分析中处理字母（字符）</w:t>
            </w:r>
          </w:p>
        </w:tc>
      </w:tr>
      <w:tr w:rsidR="0038699C" w:rsidRPr="0038699C" w14:paraId="3D77CC29" w14:textId="77777777" w:rsidTr="0038699C">
        <w:tc>
          <w:tcPr>
            <w:tcW w:w="4531" w:type="dxa"/>
            <w:hideMark/>
          </w:tcPr>
          <w:p w14:paraId="6069384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CIF1()</w:t>
            </w:r>
          </w:p>
        </w:tc>
        <w:tc>
          <w:tcPr>
            <w:tcW w:w="5849" w:type="dxa"/>
            <w:hideMark/>
          </w:tcPr>
          <w:p w14:paraId="3FA1CE6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第一遍语义分析中处理数字</w:t>
            </w:r>
          </w:p>
        </w:tc>
      </w:tr>
      <w:tr w:rsidR="0038699C" w:rsidRPr="0038699C" w14:paraId="73BFF705" w14:textId="77777777" w:rsidTr="0038699C">
        <w:tc>
          <w:tcPr>
            <w:tcW w:w="4531" w:type="dxa"/>
            <w:hideMark/>
          </w:tcPr>
          <w:p w14:paraId="37E0281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IDE1()</w:t>
            </w:r>
          </w:p>
        </w:tc>
        <w:tc>
          <w:tcPr>
            <w:tcW w:w="5849" w:type="dxa"/>
            <w:hideMark/>
          </w:tcPr>
          <w:p w14:paraId="2D6E18F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第一遍语义分析中处理标识符</w:t>
            </w:r>
          </w:p>
        </w:tc>
      </w:tr>
      <w:tr w:rsidR="0038699C" w:rsidRPr="0038699C" w14:paraId="6A5F0A23" w14:textId="77777777" w:rsidTr="0038699C">
        <w:tc>
          <w:tcPr>
            <w:tcW w:w="4531" w:type="dxa"/>
            <w:hideMark/>
          </w:tcPr>
          <w:p w14:paraId="2674655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IPE1()</w:t>
            </w:r>
          </w:p>
        </w:tc>
        <w:tc>
          <w:tcPr>
            <w:tcW w:w="5849" w:type="dxa"/>
            <w:hideMark/>
          </w:tcPr>
          <w:p w14:paraId="5A61860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第一遍语义分析中处理变量名</w:t>
            </w:r>
          </w:p>
        </w:tc>
      </w:tr>
      <w:tr w:rsidR="0038699C" w:rsidRPr="0038699C" w14:paraId="35BFAB69" w14:textId="77777777" w:rsidTr="0038699C">
        <w:tc>
          <w:tcPr>
            <w:tcW w:w="4531" w:type="dxa"/>
            <w:hideMark/>
          </w:tcPr>
          <w:p w14:paraId="5B14D3E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IPR1()</w:t>
            </w:r>
          </w:p>
        </w:tc>
        <w:tc>
          <w:tcPr>
            <w:tcW w:w="5849" w:type="dxa"/>
            <w:hideMark/>
          </w:tcPr>
          <w:p w14:paraId="49113F8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第一遍语义分析中处理程序名</w:t>
            </w:r>
          </w:p>
        </w:tc>
      </w:tr>
      <w:tr w:rsidR="0038699C" w:rsidRPr="0038699C" w14:paraId="5A1548D7" w14:textId="77777777" w:rsidTr="0038699C">
        <w:tc>
          <w:tcPr>
            <w:tcW w:w="4531" w:type="dxa"/>
            <w:hideMark/>
          </w:tcPr>
          <w:p w14:paraId="151FB4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LIT1()</w:t>
            </w:r>
          </w:p>
        </w:tc>
        <w:tc>
          <w:tcPr>
            <w:tcW w:w="5849" w:type="dxa"/>
            <w:hideMark/>
          </w:tcPr>
          <w:p w14:paraId="7C6C195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第一遍语义分析中处理字面量（常量）</w:t>
            </w:r>
          </w:p>
        </w:tc>
      </w:tr>
      <w:tr w:rsidR="0038699C" w:rsidRPr="0038699C" w14:paraId="6B814F8B" w14:textId="77777777" w:rsidTr="0038699C">
        <w:tc>
          <w:tcPr>
            <w:tcW w:w="4531" w:type="dxa"/>
            <w:hideMark/>
          </w:tcPr>
          <w:p w14:paraId="7D9854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MAN1()</w:t>
            </w:r>
          </w:p>
        </w:tc>
        <w:tc>
          <w:tcPr>
            <w:tcW w:w="5849" w:type="dxa"/>
            <w:hideMark/>
          </w:tcPr>
          <w:p w14:paraId="57E79D10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第一遍语义分析中处理浮点数的尾数部分</w:t>
            </w:r>
          </w:p>
        </w:tc>
      </w:tr>
      <w:tr w:rsidR="0038699C" w:rsidRPr="0038699C" w14:paraId="558DB142" w14:textId="77777777" w:rsidTr="0038699C">
        <w:tc>
          <w:tcPr>
            <w:tcW w:w="4531" w:type="dxa"/>
            <w:hideMark/>
          </w:tcPr>
          <w:p w14:paraId="5AD5747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ODC1()</w:t>
            </w:r>
          </w:p>
        </w:tc>
        <w:tc>
          <w:tcPr>
            <w:tcW w:w="5849" w:type="dxa"/>
            <w:hideMark/>
          </w:tcPr>
          <w:p w14:paraId="49E0F11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DCL</w:t>
            </w:r>
            <w:r w:rsidRPr="0038699C">
              <w:rPr>
                <w:rFonts w:ascii="宋体" w:eastAsia="宋体" w:hAnsi="宋体" w:cs="宋体" w:hint="eastAsia"/>
              </w:rPr>
              <w:t>声明</w:t>
            </w:r>
          </w:p>
        </w:tc>
      </w:tr>
      <w:tr w:rsidR="0038699C" w:rsidRPr="0038699C" w14:paraId="51F48D80" w14:textId="77777777" w:rsidTr="0038699C">
        <w:tc>
          <w:tcPr>
            <w:tcW w:w="4531" w:type="dxa"/>
            <w:hideMark/>
          </w:tcPr>
          <w:p w14:paraId="37D609C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OEN1()</w:t>
            </w:r>
          </w:p>
        </w:tc>
        <w:tc>
          <w:tcPr>
            <w:tcW w:w="5849" w:type="dxa"/>
            <w:hideMark/>
          </w:tcPr>
          <w:p w14:paraId="2941876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END</w:t>
            </w:r>
            <w:r w:rsidRPr="0038699C">
              <w:rPr>
                <w:rFonts w:ascii="宋体" w:eastAsia="宋体" w:hAnsi="宋体" w:cs="宋体" w:hint="eastAsia"/>
              </w:rPr>
              <w:t>结束声明</w:t>
            </w:r>
          </w:p>
        </w:tc>
      </w:tr>
      <w:tr w:rsidR="0038699C" w:rsidRPr="0038699C" w14:paraId="33EBCBCE" w14:textId="77777777" w:rsidTr="0038699C">
        <w:tc>
          <w:tcPr>
            <w:tcW w:w="4531" w:type="dxa"/>
            <w:hideMark/>
          </w:tcPr>
          <w:p w14:paraId="2DE556D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OPA1()</w:t>
            </w:r>
          </w:p>
        </w:tc>
        <w:tc>
          <w:tcPr>
            <w:tcW w:w="5849" w:type="dxa"/>
            <w:hideMark/>
          </w:tcPr>
          <w:p w14:paraId="5241732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</w:t>
            </w:r>
          </w:p>
        </w:tc>
      </w:tr>
      <w:tr w:rsidR="0038699C" w:rsidRPr="0038699C" w14:paraId="1DBF350D" w14:textId="77777777" w:rsidTr="0038699C">
        <w:tc>
          <w:tcPr>
            <w:tcW w:w="4531" w:type="dxa"/>
          </w:tcPr>
          <w:p w14:paraId="22772A12" w14:textId="198E7BD3" w:rsidR="0038699C" w:rsidRPr="0038699C" w:rsidRDefault="0038699C" w:rsidP="00E7523D">
            <w:pPr>
              <w:pStyle w:val="af4"/>
              <w:ind w:firstLine="320"/>
            </w:pPr>
            <w:r w:rsidRPr="0038699C">
              <w:t>int OPR1()</w:t>
            </w:r>
          </w:p>
        </w:tc>
        <w:tc>
          <w:tcPr>
            <w:tcW w:w="5849" w:type="dxa"/>
          </w:tcPr>
          <w:p w14:paraId="5095CBFB" w14:textId="7228826F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PROC</w:t>
            </w:r>
            <w:r w:rsidRPr="0038699C">
              <w:rPr>
                <w:rFonts w:ascii="宋体" w:eastAsia="宋体" w:hAnsi="宋体" w:cs="宋体" w:hint="eastAsia"/>
              </w:rPr>
              <w:t>过程声明</w:t>
            </w:r>
          </w:p>
        </w:tc>
      </w:tr>
      <w:tr w:rsidR="0038699C" w:rsidRPr="0038699C" w14:paraId="050A31B7" w14:textId="77777777" w:rsidTr="0038699C">
        <w:tc>
          <w:tcPr>
            <w:tcW w:w="4531" w:type="dxa"/>
          </w:tcPr>
          <w:p w14:paraId="2AEFE0D4" w14:textId="6E45D97C" w:rsidR="0038699C" w:rsidRPr="0038699C" w:rsidRDefault="0038699C" w:rsidP="00E7523D">
            <w:pPr>
              <w:pStyle w:val="af4"/>
              <w:ind w:firstLine="320"/>
            </w:pPr>
            <w:r w:rsidRPr="0038699C">
              <w:t>int PRO1()</w:t>
            </w:r>
          </w:p>
        </w:tc>
        <w:tc>
          <w:tcPr>
            <w:tcW w:w="5849" w:type="dxa"/>
          </w:tcPr>
          <w:p w14:paraId="4F90E767" w14:textId="5E608AC3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第一遍语义分析中处理整个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</w:t>
            </w:r>
          </w:p>
        </w:tc>
      </w:tr>
      <w:tr w:rsidR="0038699C" w:rsidRPr="0038699C" w14:paraId="79452A80" w14:textId="77777777" w:rsidTr="0038699C">
        <w:tc>
          <w:tcPr>
            <w:tcW w:w="4531" w:type="dxa"/>
          </w:tcPr>
          <w:p w14:paraId="0F81A412" w14:textId="0920D7E8" w:rsidR="0038699C" w:rsidRPr="0038699C" w:rsidRDefault="0038699C" w:rsidP="00E7523D">
            <w:pPr>
              <w:pStyle w:val="af4"/>
              <w:ind w:firstLine="320"/>
            </w:pPr>
            <w:r w:rsidRPr="0038699C">
              <w:t>int RZR1()</w:t>
            </w:r>
          </w:p>
        </w:tc>
        <w:tc>
          <w:tcPr>
            <w:tcW w:w="5849" w:type="dxa"/>
          </w:tcPr>
          <w:p w14:paraId="7B8004CD" w14:textId="1102C3C5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第一遍语义分析中处理变量的精度声明</w:t>
            </w:r>
          </w:p>
        </w:tc>
      </w:tr>
      <w:tr w:rsidR="0038699C" w:rsidRPr="0038699C" w14:paraId="1F0AF967" w14:textId="77777777" w:rsidTr="0038699C">
        <w:tc>
          <w:tcPr>
            <w:tcW w:w="4531" w:type="dxa"/>
          </w:tcPr>
          <w:p w14:paraId="1950EE5E" w14:textId="1437AE9C" w:rsidR="0038699C" w:rsidRPr="0038699C" w:rsidRDefault="0038699C" w:rsidP="00E7523D">
            <w:pPr>
              <w:pStyle w:val="af4"/>
              <w:ind w:firstLine="320"/>
            </w:pPr>
            <w:r w:rsidRPr="0038699C">
              <w:lastRenderedPageBreak/>
              <w:t>int TEL1()</w:t>
            </w:r>
          </w:p>
        </w:tc>
        <w:tc>
          <w:tcPr>
            <w:tcW w:w="5849" w:type="dxa"/>
          </w:tcPr>
          <w:p w14:paraId="50D5397B" w14:textId="20E61D32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程序的主体部分</w:t>
            </w:r>
          </w:p>
        </w:tc>
      </w:tr>
      <w:tr w:rsidR="0038699C" w:rsidRPr="0038699C" w14:paraId="4FBB288A" w14:textId="77777777" w:rsidTr="0038699C">
        <w:tc>
          <w:tcPr>
            <w:tcW w:w="4531" w:type="dxa"/>
          </w:tcPr>
          <w:p w14:paraId="2BC3EB8C" w14:textId="04AB7089" w:rsidR="0038699C" w:rsidRPr="0038699C" w:rsidRDefault="0038699C" w:rsidP="00E7523D">
            <w:pPr>
              <w:pStyle w:val="af4"/>
              <w:ind w:firstLine="320"/>
            </w:pPr>
            <w:r w:rsidRPr="0038699C">
              <w:t>int ZNK1()</w:t>
            </w:r>
          </w:p>
        </w:tc>
        <w:tc>
          <w:tcPr>
            <w:tcW w:w="5849" w:type="dxa"/>
          </w:tcPr>
          <w:p w14:paraId="163022FE" w14:textId="4D7D843D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第一遍语义分析中处理算术操作符</w:t>
            </w:r>
          </w:p>
        </w:tc>
      </w:tr>
      <w:tr w:rsidR="0038699C" w:rsidRPr="0038699C" w14:paraId="3CE02060" w14:textId="77777777" w:rsidTr="0038699C">
        <w:tc>
          <w:tcPr>
            <w:tcW w:w="4531" w:type="dxa"/>
          </w:tcPr>
          <w:p w14:paraId="0B8F67A1" w14:textId="77777777" w:rsidR="0038699C" w:rsidRPr="0038699C" w:rsidRDefault="0038699C" w:rsidP="00E7523D">
            <w:pPr>
              <w:pStyle w:val="af4"/>
              <w:ind w:firstLine="320"/>
            </w:pPr>
          </w:p>
        </w:tc>
        <w:tc>
          <w:tcPr>
            <w:tcW w:w="5849" w:type="dxa"/>
          </w:tcPr>
          <w:p w14:paraId="17874EA0" w14:textId="77777777" w:rsidR="0038699C" w:rsidRPr="0038699C" w:rsidRDefault="0038699C" w:rsidP="00E7523D">
            <w:pPr>
              <w:pStyle w:val="af4"/>
              <w:ind w:firstLine="320"/>
            </w:pPr>
          </w:p>
        </w:tc>
      </w:tr>
    </w:tbl>
    <w:p w14:paraId="5C7FAE66" w14:textId="77777777" w:rsidR="00944D73" w:rsidRDefault="00944D73" w:rsidP="006B17B5">
      <w:pPr>
        <w:ind w:firstLineChars="0" w:firstLine="0"/>
        <w:rPr>
          <w:lang w:val="en-US"/>
        </w:rPr>
      </w:pPr>
    </w:p>
    <w:p w14:paraId="58540D6A" w14:textId="36CA8308" w:rsidR="00944D73" w:rsidRDefault="00944D7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实验步骤</w:t>
      </w:r>
    </w:p>
    <w:p w14:paraId="487ED6AC" w14:textId="563249AB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1.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词法分析器的数据库</w:t>
      </w:r>
    </w:p>
    <w:p w14:paraId="5A213A36" w14:textId="278BF838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2.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语义分析器的数据库</w:t>
      </w:r>
    </w:p>
    <w:p w14:paraId="7A3EBC15" w14:textId="7C84BE8E" w:rsidR="00944D73" w:rsidRDefault="00944D73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2.1 </w:t>
      </w:r>
      <w:r w:rsidR="008E3456">
        <w:rPr>
          <w:rFonts w:hint="eastAsia"/>
          <w:lang w:val="en-US"/>
        </w:rPr>
        <w:t>修改</w:t>
      </w:r>
      <w:r w:rsidR="008E3456" w:rsidRPr="008E3456">
        <w:rPr>
          <w:lang w:val="en-US"/>
        </w:rPr>
        <w:t>SINT [ NSINT ]</w:t>
      </w:r>
    </w:p>
    <w:p w14:paraId="0E217D72" w14:textId="2388BE97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2.2 修改</w:t>
      </w:r>
      <w:r w:rsidRPr="008E3456">
        <w:rPr>
          <w:lang w:val="en-US"/>
        </w:rPr>
        <w:t xml:space="preserve">VXOD [ NVXOD ] </w:t>
      </w:r>
    </w:p>
    <w:p w14:paraId="120742F6" w14:textId="045264F9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2.3 修改</w:t>
      </w:r>
      <w:r w:rsidRPr="008E3456">
        <w:rPr>
          <w:lang w:val="en-US"/>
        </w:rPr>
        <w:t>char TPR [ NVXOD ] [ NNETRM ]</w:t>
      </w:r>
    </w:p>
    <w:p w14:paraId="32CB8A79" w14:textId="2ADABA7B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2.4 修改函数：</w:t>
      </w:r>
      <w:r w:rsidRPr="008E3456">
        <w:rPr>
          <w:lang w:val="en-US"/>
        </w:rPr>
        <w:t>: DCF1, DCF2, ODC1, AVI2, OEN2, OPA2, OPR2, RZR2</w:t>
      </w:r>
    </w:p>
    <w:p w14:paraId="6E303F6A" w14:textId="4898C874" w:rsidR="00944D73" w:rsidRDefault="00317AE8" w:rsidP="00944D73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2.4.1 </w:t>
      </w:r>
      <w:r w:rsidRPr="006B17B5">
        <w:rPr>
          <w:rFonts w:hint="eastAsia"/>
          <w:b/>
          <w:bCs/>
          <w:lang w:val="en-US"/>
        </w:rPr>
        <w:t>DCF1</w:t>
      </w:r>
    </w:p>
    <w:p w14:paraId="2646C42D" w14:textId="67475FD5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2.4.2 </w:t>
      </w:r>
      <w:r w:rsidRPr="006B17B5">
        <w:rPr>
          <w:rFonts w:hint="eastAsia"/>
          <w:b/>
          <w:bCs/>
          <w:lang w:val="en-US"/>
        </w:rPr>
        <w:t>ODC1</w:t>
      </w:r>
    </w:p>
    <w:p w14:paraId="03E0CA64" w14:textId="65D8C11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2.4.3 </w:t>
      </w:r>
      <w:r w:rsidRPr="006B17B5">
        <w:rPr>
          <w:rFonts w:hint="eastAsia"/>
          <w:b/>
          <w:bCs/>
          <w:lang w:val="en-US"/>
        </w:rPr>
        <w:t>AVI2</w:t>
      </w:r>
    </w:p>
    <w:p w14:paraId="61C12236" w14:textId="08EDFB4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2.4.4 </w:t>
      </w:r>
      <w:r w:rsidRPr="006B17B5">
        <w:rPr>
          <w:rFonts w:hint="eastAsia"/>
          <w:b/>
          <w:bCs/>
          <w:lang w:val="en-US"/>
        </w:rPr>
        <w:t>OEN2</w:t>
      </w:r>
    </w:p>
    <w:p w14:paraId="0EAE2378" w14:textId="3B7D751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2.4.5 </w:t>
      </w:r>
      <w:r w:rsidRPr="006B17B5">
        <w:rPr>
          <w:rFonts w:hint="eastAsia"/>
          <w:b/>
          <w:bCs/>
          <w:lang w:val="en-US"/>
        </w:rPr>
        <w:t>OPA2</w:t>
      </w:r>
    </w:p>
    <w:p w14:paraId="49935CB4" w14:textId="107C8FB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2.4.6 </w:t>
      </w:r>
      <w:r w:rsidRPr="006B17B5">
        <w:rPr>
          <w:rFonts w:hint="eastAsia"/>
          <w:b/>
          <w:bCs/>
          <w:lang w:val="en-US"/>
        </w:rPr>
        <w:t>OPR2</w:t>
      </w:r>
    </w:p>
    <w:p w14:paraId="6BF847B6" w14:textId="661F1B32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2.4.7 </w:t>
      </w:r>
      <w:r w:rsidRPr="006B17B5">
        <w:rPr>
          <w:rFonts w:hint="eastAsia"/>
          <w:b/>
          <w:bCs/>
          <w:lang w:val="en-US"/>
        </w:rPr>
        <w:t>RZR2</w:t>
      </w:r>
    </w:p>
    <w:p w14:paraId="10B6FFB1" w14:textId="650B7789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2.4.8 </w:t>
      </w:r>
      <w:r w:rsidRPr="006B17B5">
        <w:rPr>
          <w:rFonts w:hint="eastAsia"/>
          <w:b/>
          <w:bCs/>
          <w:lang w:val="en-US"/>
        </w:rPr>
        <w:t>DCF2</w:t>
      </w:r>
    </w:p>
    <w:p w14:paraId="19F4ED99" w14:textId="77777777" w:rsidR="007E62E2" w:rsidRDefault="00317AE8" w:rsidP="00317AE8">
      <w:pPr>
        <w:ind w:firstLine="320"/>
        <w:rPr>
          <w:lang w:val="en-US"/>
        </w:rPr>
      </w:pPr>
      <w:r>
        <w:rPr>
          <w:rFonts w:hint="eastAsia"/>
          <w:lang w:val="en-US"/>
        </w:rPr>
        <w:t>3. 运行程序，获取结果</w:t>
      </w:r>
    </w:p>
    <w:p w14:paraId="619F488D" w14:textId="43A7DDCE" w:rsidR="00944D73" w:rsidRDefault="00944D73" w:rsidP="00944D73">
      <w:pPr>
        <w:ind w:firstLine="320"/>
        <w:rPr>
          <w:lang w:val="en-US"/>
        </w:rPr>
      </w:pPr>
    </w:p>
    <w:p w14:paraId="780C0C8B" w14:textId="1F2692FC" w:rsidR="007E17F3" w:rsidRDefault="007E17F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8CBBC02" w14:textId="77777777" w:rsidR="007E62E2" w:rsidRDefault="007E17F3" w:rsidP="007E17F3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编译原理（IBM 360/370）</w:t>
      </w:r>
    </w:p>
    <w:p w14:paraId="34A48559" w14:textId="644BBE2D" w:rsidR="007E17F3" w:rsidRDefault="007E17F3" w:rsidP="007E17F3">
      <w:pPr>
        <w:ind w:firstLine="320"/>
        <w:rPr>
          <w:lang w:val="en-US"/>
        </w:rPr>
      </w:pPr>
      <w:r w:rsidRPr="007E17F3">
        <w:rPr>
          <w:rFonts w:hint="eastAsia"/>
          <w:lang w:val="en-US"/>
        </w:rPr>
        <w:t>应用程序的命令、数据和工作数据在计算机</w:t>
      </w:r>
      <w:r w:rsidRPr="007E17F3">
        <w:rPr>
          <w:lang w:val="en-US"/>
        </w:rPr>
        <w:t>RAM中的放置</w:t>
      </w:r>
      <w:r>
        <w:rPr>
          <w:rFonts w:hint="eastAsia"/>
          <w:lang w:val="en-US"/>
        </w:rPr>
        <w:t>（</w:t>
      </w:r>
      <w:r w:rsidRPr="007E17F3">
        <w:rPr>
          <w:rFonts w:hint="eastAsia"/>
          <w:lang w:val="en-US"/>
        </w:rPr>
        <w:t>Размещение</w:t>
      </w:r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команд</w:t>
      </w:r>
      <w:proofErr w:type="spellEnd"/>
      <w:r w:rsidRPr="007E17F3">
        <w:rPr>
          <w:lang w:val="en-US"/>
        </w:rPr>
        <w:t xml:space="preserve">,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и </w:t>
      </w:r>
      <w:proofErr w:type="spellStart"/>
      <w:r w:rsidRPr="007E17F3">
        <w:rPr>
          <w:lang w:val="en-US"/>
        </w:rPr>
        <w:t>рабочих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прикладной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программы</w:t>
      </w:r>
      <w:proofErr w:type="spellEnd"/>
      <w:r w:rsidRPr="007E17F3">
        <w:rPr>
          <w:lang w:val="en-US"/>
        </w:rPr>
        <w:t xml:space="preserve"> в ОЗУ ЭВМ</w:t>
      </w:r>
      <w:r>
        <w:rPr>
          <w:rFonts w:hint="eastAsia"/>
          <w:lang w:val="en-US"/>
        </w:rPr>
        <w:t>）</w:t>
      </w:r>
    </w:p>
    <w:p w14:paraId="7D5B9EFB" w14:textId="71286CE1" w:rsidR="007E17F3" w:rsidRPr="007E17F3" w:rsidRDefault="007E17F3" w:rsidP="007E17F3">
      <w:pPr>
        <w:ind w:firstLine="320"/>
        <w:rPr>
          <w:b/>
          <w:bCs/>
          <w:color w:val="FF0000"/>
          <w:lang w:val="en-US"/>
        </w:rPr>
      </w:pPr>
      <w:r w:rsidRPr="007E17F3">
        <w:rPr>
          <w:rFonts w:hint="eastAsia"/>
          <w:b/>
          <w:bCs/>
          <w:color w:val="FF0000"/>
          <w:lang w:val="en-US"/>
        </w:rPr>
        <w:t>（ALL LECTURES P23）</w:t>
      </w:r>
    </w:p>
    <w:p w14:paraId="5638B4D8" w14:textId="6D26CAB4" w:rsidR="007E17F3" w:rsidRDefault="007E17F3" w:rsidP="00794C82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B5334" wp14:editId="3D26794A">
            <wp:extent cx="3918857" cy="836376"/>
            <wp:effectExtent l="0" t="0" r="5715" b="1905"/>
            <wp:docPr id="1415964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446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128" cy="8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0C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34FDB" wp14:editId="766224CB">
            <wp:extent cx="4285397" cy="2456982"/>
            <wp:effectExtent l="0" t="0" r="1270" b="635"/>
            <wp:docPr id="112156516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5164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814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BF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19B4E" wp14:editId="033B4F24">
            <wp:extent cx="4933665" cy="2279965"/>
            <wp:effectExtent l="0" t="0" r="635" b="6350"/>
            <wp:docPr id="168930152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1520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4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69" w14:textId="77777777" w:rsidR="007E62E2" w:rsidRDefault="007E17F3" w:rsidP="00944D73">
      <w:pPr>
        <w:ind w:firstLine="320"/>
        <w:rPr>
          <w:lang w:val="en-US"/>
        </w:rPr>
      </w:pPr>
      <w:r>
        <w:rPr>
          <w:noProof/>
        </w:rPr>
        <w:drawing>
          <wp:inline distT="0" distB="0" distL="0" distR="0" wp14:anchorId="33C7919E" wp14:editId="154E4075">
            <wp:extent cx="5201728" cy="1207118"/>
            <wp:effectExtent l="0" t="0" r="0" b="0"/>
            <wp:docPr id="1804871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100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12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6A7" w14:textId="0DA4AC35" w:rsidR="007E17F3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AEA47" wp14:editId="6C9E9881">
            <wp:extent cx="5285406" cy="3541594"/>
            <wp:effectExtent l="0" t="0" r="0" b="1905"/>
            <wp:docPr id="11321398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9895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32" cy="3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426" w14:textId="77777777" w:rsidR="007E62E2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9A7BE2" wp14:editId="68375D1E">
            <wp:extent cx="5645426" cy="1565961"/>
            <wp:effectExtent l="0" t="0" r="0" b="0"/>
            <wp:docPr id="3662068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680" name="图片 1" descr="表格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216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AF2" w14:textId="22D3CEBE" w:rsidR="000F7653" w:rsidRDefault="000F765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29B54485" w14:textId="35AFD171" w:rsidR="007E17F3" w:rsidRDefault="007112D5" w:rsidP="007112D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《Recommends》中的例子</w:t>
      </w:r>
    </w:p>
    <w:p w14:paraId="399C643C" w14:textId="1BD1897D" w:rsidR="007112D5" w:rsidRDefault="006351FC" w:rsidP="006351FC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9434EF" wp14:editId="11530D1E">
            <wp:extent cx="3197757" cy="1437028"/>
            <wp:effectExtent l="0" t="0" r="3175" b="0"/>
            <wp:docPr id="67101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14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91E" w14:textId="77777777" w:rsidR="007E62E2" w:rsidRPr="000B5D68" w:rsidRDefault="002D76F9" w:rsidP="002D76F9">
      <w:pPr>
        <w:ind w:firstLine="320"/>
        <w:rPr>
          <w:b/>
          <w:bCs/>
        </w:rPr>
      </w:pPr>
      <w:r w:rsidRPr="000B5D68">
        <w:rPr>
          <w:rFonts w:hint="eastAsia"/>
          <w:b/>
          <w:bCs/>
        </w:rPr>
        <w:t>Синтаксические</w:t>
      </w:r>
      <w:r w:rsidRPr="000B5D68">
        <w:rPr>
          <w:b/>
          <w:bCs/>
        </w:rPr>
        <w:t xml:space="preserve"> правки</w:t>
      </w:r>
    </w:p>
    <w:p w14:paraId="0EA57173" w14:textId="7F3F02D3" w:rsidR="002D76F9" w:rsidRPr="002D76F9" w:rsidRDefault="002D76F9" w:rsidP="002D76F9">
      <w:pPr>
        <w:ind w:firstLine="320"/>
      </w:pPr>
      <w:r w:rsidRPr="002D76F9">
        <w:rPr>
          <w:rFonts w:hint="eastAsia"/>
        </w:rPr>
        <w:t>Синтаксис</w:t>
      </w:r>
      <w:r w:rsidRPr="002D76F9">
        <w:t xml:space="preserve"> демо-примера (см. стр. 7 и стр.8 Пособия) имеет следующее определение (см. рис. 6):</w:t>
      </w:r>
    </w:p>
    <w:p w14:paraId="7BFE0730" w14:textId="391D3EDC" w:rsidR="002D76F9" w:rsidRPr="002D76F9" w:rsidRDefault="002D76F9" w:rsidP="007E62E2">
      <w:pPr>
        <w:pStyle w:val="af7"/>
        <w:rPr>
          <w:lang w:val="en-US"/>
        </w:rPr>
      </w:pPr>
      <w:r w:rsidRPr="007E62E2">
        <w:rPr>
          <w:rFonts w:hint="eastAsia"/>
        </w:rPr>
        <w:t xml:space="preserve">     </w:t>
      </w:r>
      <w:r w:rsidRPr="002D76F9">
        <w:rPr>
          <w:lang w:val="en-US"/>
        </w:rPr>
        <w:t>1.  &lt;PRO&gt; ::= &lt;OPR&gt;&lt;TEL&gt;&lt;OEN&gt;</w:t>
      </w:r>
    </w:p>
    <w:p w14:paraId="1122FCF3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2.  &lt;OPR&gt; ::= &lt;IPR&gt;:PROC_OPTIONS(MAIN);</w:t>
      </w:r>
    </w:p>
    <w:p w14:paraId="13883AA4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3.  &lt;IPR&gt; ::= &lt;IDE&gt;</w:t>
      </w:r>
    </w:p>
    <w:p w14:paraId="30301125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4.  &lt;IDE&gt; ::= &lt;BUK&gt; | &lt;IDE&gt;&lt;BUK&gt; | &lt;IDE&gt;&lt;CIF&gt;</w:t>
      </w:r>
    </w:p>
    <w:p w14:paraId="2C342FA9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5.  &lt;BUK&gt; ::= A | B | C | D | E | M | P | X</w:t>
      </w:r>
    </w:p>
    <w:p w14:paraId="2D54C370" w14:textId="3A9EEB2D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6.  &lt;CIF&gt; ::= 0 | 1 | 2 | 3 | 4 | 5 | 6 | 7 | 8 | 9</w:t>
      </w:r>
    </w:p>
    <w:p w14:paraId="0058C58B" w14:textId="7153E5AC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7.  &lt;TEL&gt; ::= &lt;ODC&gt; | &lt;TEL&gt;&lt;ODC&gt; | &lt;TEL&gt;&lt;OPA&gt;</w:t>
      </w:r>
    </w:p>
    <w:p w14:paraId="40211D12" w14:textId="38CB7BA9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8.  &lt;ODC&gt; ::=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</w:p>
    <w:p w14:paraId="2E22E52D" w14:textId="194699D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9.  &lt;IPE&gt; ::= &lt;IDE&gt;</w:t>
      </w:r>
    </w:p>
    <w:p w14:paraId="30F40B37" w14:textId="19D4F1A2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10.  &lt;RZR&gt; ::= &lt;CIF&gt; | &lt;RZR&gt;&lt;CIF&gt;</w:t>
      </w:r>
    </w:p>
    <w:p w14:paraId="1D5F0630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11.  &lt;LIT&gt; ::= &lt;MAN&gt;B</w:t>
      </w:r>
    </w:p>
    <w:p w14:paraId="18F4AE08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12.  &lt;MAN&gt; ::= 1 | &lt;MAN&gt;0 | &lt;MAN&gt;1</w:t>
      </w:r>
    </w:p>
    <w:p w14:paraId="10E9AA3B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13.  &lt;OPA&gt; ::= &lt;IPE&gt;=&lt;AVI&gt;;</w:t>
      </w:r>
    </w:p>
    <w:p w14:paraId="43A4AF31" w14:textId="5EE532A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14.  &lt;AVI&gt; ::=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</w:p>
    <w:p w14:paraId="34FF2535" w14:textId="6CD5BDF4" w:rsidR="002D76F9" w:rsidRPr="00CD3FB5" w:rsidRDefault="002D76F9" w:rsidP="007E62E2">
      <w:pPr>
        <w:pStyle w:val="af7"/>
      </w:pPr>
      <w:r w:rsidRPr="002D76F9">
        <w:rPr>
          <w:lang w:val="en-US"/>
        </w:rPr>
        <w:t xml:space="preserve">    </w:t>
      </w:r>
      <w:r w:rsidRPr="00CD3FB5">
        <w:t>15.  &lt;</w:t>
      </w:r>
      <w:r w:rsidRPr="002D76F9">
        <w:rPr>
          <w:lang w:val="en-US"/>
        </w:rPr>
        <w:t>ZNK</w:t>
      </w:r>
      <w:r w:rsidRPr="00CD3FB5">
        <w:t>&gt; ::= + | -</w:t>
      </w:r>
    </w:p>
    <w:p w14:paraId="3B4322B1" w14:textId="77777777" w:rsidR="002D76F9" w:rsidRPr="00CD3FB5" w:rsidRDefault="002D76F9" w:rsidP="007E62E2">
      <w:pPr>
        <w:pStyle w:val="af7"/>
      </w:pPr>
      <w:r w:rsidRPr="00CD3FB5">
        <w:t xml:space="preserve">    16.  &lt;</w:t>
      </w:r>
      <w:r w:rsidRPr="002D76F9">
        <w:rPr>
          <w:lang w:val="en-US"/>
        </w:rPr>
        <w:t>OEN</w:t>
      </w:r>
      <w:r w:rsidRPr="00CD3FB5">
        <w:t xml:space="preserve">&gt; ::= </w:t>
      </w:r>
      <w:r w:rsidRPr="002D76F9">
        <w:rPr>
          <w:lang w:val="en-US"/>
        </w:rPr>
        <w:t>END</w:t>
      </w:r>
      <w:r w:rsidRPr="00CD3FB5">
        <w:t>_&lt;</w:t>
      </w:r>
      <w:r w:rsidRPr="002D76F9">
        <w:rPr>
          <w:lang w:val="en-US"/>
        </w:rPr>
        <w:t>IPR</w:t>
      </w:r>
      <w:r w:rsidRPr="00CD3FB5">
        <w:t>&gt;</w:t>
      </w:r>
    </w:p>
    <w:p w14:paraId="47A63AC8" w14:textId="3BCAE30E" w:rsidR="002D76F9" w:rsidRPr="002D76F9" w:rsidRDefault="002D76F9" w:rsidP="007E62E2">
      <w:pPr>
        <w:ind w:firstLine="320"/>
      </w:pPr>
      <w:r w:rsidRPr="002D76F9">
        <w:rPr>
          <w:rFonts w:hint="eastAsia"/>
        </w:rPr>
        <w:t>Здесь</w:t>
      </w:r>
      <w:r w:rsidRPr="002D76F9">
        <w:t xml:space="preserve"> использованы следующие метасимволы и символы:</w:t>
      </w:r>
    </w:p>
    <w:p w14:paraId="4F29F355" w14:textId="77777777" w:rsidR="002D76F9" w:rsidRPr="002D76F9" w:rsidRDefault="002D76F9" w:rsidP="007E62E2">
      <w:pPr>
        <w:pStyle w:val="af7"/>
      </w:pPr>
      <w:r w:rsidRPr="002D76F9">
        <w:t xml:space="preserve">     "&lt;" и  "&gt;" - левый и правый ограничители нетерминального символа,</w:t>
      </w:r>
    </w:p>
    <w:p w14:paraId="2BA19DF1" w14:textId="77777777" w:rsidR="002D76F9" w:rsidRPr="002D76F9" w:rsidRDefault="002D76F9" w:rsidP="007E62E2">
      <w:pPr>
        <w:pStyle w:val="af7"/>
      </w:pPr>
      <w:r w:rsidRPr="002D76F9">
        <w:t xml:space="preserve">     "::="   - метасимвол со смыслом "равно по определению",</w:t>
      </w:r>
    </w:p>
    <w:p w14:paraId="743D8671" w14:textId="77777777" w:rsidR="002D76F9" w:rsidRPr="002D76F9" w:rsidRDefault="002D76F9" w:rsidP="007E62E2">
      <w:pPr>
        <w:pStyle w:val="af7"/>
      </w:pPr>
      <w:r w:rsidRPr="002D76F9">
        <w:t xml:space="preserve">     "|"     - метасимвол альтернативного определения "или",</w:t>
      </w:r>
    </w:p>
    <w:p w14:paraId="0C9C072E" w14:textId="77777777" w:rsidR="002D76F9" w:rsidRPr="002D76F9" w:rsidRDefault="002D76F9" w:rsidP="007E62E2">
      <w:pPr>
        <w:pStyle w:val="af7"/>
      </w:pPr>
      <w:r w:rsidRPr="002D76F9">
        <w:t xml:space="preserve">     "_"     - терминальный символ со смыслом "пробел",</w:t>
      </w:r>
    </w:p>
    <w:p w14:paraId="2AC4F63B" w14:textId="77777777" w:rsidR="002D76F9" w:rsidRPr="002D76F9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PRO</w:t>
      </w:r>
      <w:r w:rsidRPr="002D76F9">
        <w:t>&gt;" - нетерминал "программа",</w:t>
      </w:r>
    </w:p>
    <w:p w14:paraId="474FC23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OPR</w:t>
      </w:r>
      <w:r w:rsidRPr="002D76F9">
        <w:t>&gt;" - нетерминал "оператор пролога программы",</w:t>
      </w:r>
    </w:p>
    <w:p w14:paraId="5F7E609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IPR</w:t>
      </w:r>
      <w:r w:rsidRPr="002D76F9">
        <w:t>&gt;" - нетерминал "имя программы",</w:t>
      </w:r>
    </w:p>
    <w:p w14:paraId="40F77490" w14:textId="59DBC76C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IDE</w:t>
      </w:r>
      <w:r w:rsidRPr="002D76F9">
        <w:t>&gt;" - нетерминал "идентификатор",</w:t>
      </w:r>
    </w:p>
    <w:p w14:paraId="50E53EB4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BUK</w:t>
      </w:r>
      <w:r w:rsidRPr="002D76F9">
        <w:t>&gt;" - нетерминал "буква",</w:t>
      </w:r>
    </w:p>
    <w:p w14:paraId="66B9FD12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CIF</w:t>
      </w:r>
      <w:r w:rsidRPr="002D76F9">
        <w:t>&gt;" - нетерминал "цифра",</w:t>
      </w:r>
    </w:p>
    <w:p w14:paraId="7A17935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TEL</w:t>
      </w:r>
      <w:r w:rsidRPr="002D76F9">
        <w:t>&gt;" - нетерминал "тело программы",</w:t>
      </w:r>
    </w:p>
    <w:p w14:paraId="6F68FBF3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ODC</w:t>
      </w:r>
      <w:r w:rsidRPr="002D76F9">
        <w:t xml:space="preserve">&gt;" - нетерминал "оператор </w:t>
      </w:r>
      <w:r w:rsidRPr="002D76F9">
        <w:rPr>
          <w:lang w:val="en-US"/>
        </w:rPr>
        <w:t>declare</w:t>
      </w:r>
      <w:r w:rsidRPr="002D76F9">
        <w:t>",</w:t>
      </w:r>
    </w:p>
    <w:p w14:paraId="1026657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IPE</w:t>
      </w:r>
      <w:r w:rsidRPr="002D76F9">
        <w:t>&gt;" - нетерминал "имя переменной",</w:t>
      </w:r>
    </w:p>
    <w:p w14:paraId="67B6E3B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RZR</w:t>
      </w:r>
      <w:r w:rsidRPr="002D76F9">
        <w:t>&gt;" - нетерминал "разрядность",</w:t>
      </w:r>
    </w:p>
    <w:p w14:paraId="7830CED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LIT</w:t>
      </w:r>
      <w:r w:rsidRPr="002D76F9">
        <w:t>&gt;" - нетерминал "литерал",</w:t>
      </w:r>
    </w:p>
    <w:p w14:paraId="1D32AA89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MAN</w:t>
      </w:r>
      <w:r w:rsidRPr="002D76F9">
        <w:t>&gt;" - нетерминал "мантисса",</w:t>
      </w:r>
    </w:p>
    <w:p w14:paraId="111715D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OPA</w:t>
      </w:r>
      <w:r w:rsidRPr="002D76F9">
        <w:t>&gt;" - нетерминал "оператор присваивания арифметический",</w:t>
      </w:r>
    </w:p>
    <w:p w14:paraId="4CA79721" w14:textId="3BC509D5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AVI</w:t>
      </w:r>
      <w:r w:rsidRPr="002D76F9">
        <w:t>&gt;" - нетерминал "арифметическое выражение",</w:t>
      </w:r>
    </w:p>
    <w:p w14:paraId="2AC9E2AD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ZNK</w:t>
      </w:r>
      <w:r w:rsidRPr="002D76F9">
        <w:t>&gt;" - нетерминал "знак",</w:t>
      </w:r>
    </w:p>
    <w:p w14:paraId="3FE107E5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OEN</w:t>
      </w:r>
      <w:r w:rsidRPr="002D76F9">
        <w:t>&gt;" - нетерминал "оператор эпилога программы".</w:t>
      </w:r>
    </w:p>
    <w:p w14:paraId="36F8BE20" w14:textId="77777777" w:rsidR="007E62E2" w:rsidRDefault="007E62E2" w:rsidP="007112D5">
      <w:pPr>
        <w:ind w:firstLine="320"/>
      </w:pPr>
    </w:p>
    <w:p w14:paraId="39EDBB74" w14:textId="26917CF9" w:rsidR="002D76F9" w:rsidRDefault="000B5D68" w:rsidP="007112D5">
      <w:pPr>
        <w:ind w:firstLine="320"/>
      </w:pPr>
      <w:r>
        <w:rPr>
          <w:rFonts w:hint="eastAsia"/>
        </w:rPr>
        <w:t>转化成箭头图：</w:t>
      </w:r>
    </w:p>
    <w:p w14:paraId="2ED5A67F" w14:textId="5108B508" w:rsidR="000B5D68" w:rsidRPr="00CD3FB5" w:rsidRDefault="000B5D68" w:rsidP="000B5D68">
      <w:pPr>
        <w:pStyle w:val="af7"/>
      </w:pPr>
      <w:r w:rsidRPr="00CD3FB5">
        <w:rPr>
          <w:rFonts w:hint="eastAsia"/>
        </w:rPr>
        <w:t xml:space="preserve">     </w:t>
      </w:r>
      <w:r w:rsidRPr="00CD3FB5">
        <w:t>1.   &lt;</w:t>
      </w:r>
      <w:r w:rsidRPr="002D76F9">
        <w:rPr>
          <w:lang w:val="en-US"/>
        </w:rPr>
        <w:t>OPR</w:t>
      </w:r>
      <w:r w:rsidRPr="00CD3FB5">
        <w:t>&gt;&lt;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OEN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 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PRO</w:t>
      </w:r>
      <w:r w:rsidRPr="00CD3FB5">
        <w:t>&gt;</w:t>
      </w:r>
    </w:p>
    <w:p w14:paraId="556128A2" w14:textId="5615DF0D" w:rsidR="000B5D68" w:rsidRPr="00CD3FB5" w:rsidRDefault="000B5D68" w:rsidP="000B5D68">
      <w:pPr>
        <w:pStyle w:val="af7"/>
      </w:pPr>
      <w:r w:rsidRPr="00CD3FB5">
        <w:t xml:space="preserve">     2.   &lt;</w:t>
      </w:r>
      <w:r w:rsidRPr="002D76F9">
        <w:rPr>
          <w:lang w:val="en-US"/>
        </w:rPr>
        <w:t>IPR</w:t>
      </w:r>
      <w:r w:rsidRPr="00CD3FB5">
        <w:t>&gt;:</w:t>
      </w:r>
      <w:r w:rsidRPr="002D76F9">
        <w:rPr>
          <w:lang w:val="en-US"/>
        </w:rPr>
        <w:t>PROC</w:t>
      </w:r>
      <w:r w:rsidRPr="00CD3FB5">
        <w:t>_</w:t>
      </w:r>
      <w:r w:rsidRPr="002D76F9">
        <w:rPr>
          <w:lang w:val="en-US"/>
        </w:rPr>
        <w:t>OPTIONS</w:t>
      </w:r>
      <w:r w:rsidRPr="00CD3FB5">
        <w:t>(</w:t>
      </w:r>
      <w:r w:rsidRPr="002D76F9">
        <w:rPr>
          <w:lang w:val="en-US"/>
        </w:rPr>
        <w:t>MAIN</w:t>
      </w:r>
      <w:r w:rsidRPr="00CD3FB5">
        <w:t>);</w:t>
      </w:r>
      <w:r w:rsidRPr="00CD3FB5">
        <w:rPr>
          <w:rFonts w:hint="eastAsia"/>
        </w:rPr>
        <w:t xml:space="preserve"> </w:t>
      </w:r>
      <w:r w:rsidRPr="00CD3FB5">
        <w:t>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OPR</w:t>
      </w:r>
      <w:r w:rsidRPr="00CD3FB5">
        <w:t>&gt;</w:t>
      </w:r>
    </w:p>
    <w:p w14:paraId="0B60A82B" w14:textId="201AEC30" w:rsidR="000B5D68" w:rsidRPr="00CD3FB5" w:rsidRDefault="000B5D68" w:rsidP="000B5D68">
      <w:pPr>
        <w:pStyle w:val="af7"/>
      </w:pPr>
      <w:r w:rsidRPr="00CD3FB5">
        <w:t xml:space="preserve">     3.   &lt;</w:t>
      </w:r>
      <w:r w:rsidRPr="002D76F9">
        <w:rPr>
          <w:lang w:val="en-US"/>
        </w:rPr>
        <w:t>IDE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IPR</w:t>
      </w:r>
      <w:r w:rsidRPr="00CD3FB5">
        <w:t>&gt;</w:t>
      </w:r>
    </w:p>
    <w:p w14:paraId="162040E1" w14:textId="43E3A795" w:rsidR="000B5D68" w:rsidRPr="00CD3FB5" w:rsidRDefault="000B5D68" w:rsidP="000B5D68">
      <w:pPr>
        <w:pStyle w:val="af7"/>
      </w:pPr>
      <w:r w:rsidRPr="00CD3FB5">
        <w:t xml:space="preserve">     4.   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CIF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IDE</w:t>
      </w:r>
      <w:r w:rsidRPr="00CD3FB5">
        <w:t>&gt;</w:t>
      </w:r>
    </w:p>
    <w:p w14:paraId="6E65C79C" w14:textId="0FA0D72C" w:rsidR="000B5D68" w:rsidRPr="00CD3FB5" w:rsidRDefault="000B5D68" w:rsidP="000B5D68">
      <w:pPr>
        <w:pStyle w:val="af7"/>
      </w:pPr>
      <w:r w:rsidRPr="00CD3FB5">
        <w:t xml:space="preserve">     5.   </w:t>
      </w:r>
      <w:r w:rsidRPr="002D76F9">
        <w:rPr>
          <w:lang w:val="en-US"/>
        </w:rPr>
        <w:t>A</w:t>
      </w:r>
      <w:r w:rsidRPr="00CD3FB5">
        <w:t xml:space="preserve"> | </w:t>
      </w:r>
      <w:r w:rsidRPr="002D76F9">
        <w:rPr>
          <w:lang w:val="en-US"/>
        </w:rPr>
        <w:t>B</w:t>
      </w:r>
      <w:r w:rsidRPr="00CD3FB5">
        <w:t xml:space="preserve"> | </w:t>
      </w:r>
      <w:r w:rsidRPr="002D76F9">
        <w:rPr>
          <w:lang w:val="en-US"/>
        </w:rPr>
        <w:t>C</w:t>
      </w:r>
      <w:r w:rsidRPr="00CD3FB5">
        <w:t xml:space="preserve"> | </w:t>
      </w:r>
      <w:r w:rsidRPr="002D76F9">
        <w:rPr>
          <w:lang w:val="en-US"/>
        </w:rPr>
        <w:t>D</w:t>
      </w:r>
      <w:r w:rsidRPr="00CD3FB5">
        <w:t xml:space="preserve"> | </w:t>
      </w:r>
      <w:r w:rsidRPr="002D76F9">
        <w:rPr>
          <w:lang w:val="en-US"/>
        </w:rPr>
        <w:t>E</w:t>
      </w:r>
      <w:r w:rsidRPr="00CD3FB5">
        <w:t xml:space="preserve"> | </w:t>
      </w:r>
      <w:r w:rsidRPr="002D76F9">
        <w:rPr>
          <w:lang w:val="en-US"/>
        </w:rPr>
        <w:t>M</w:t>
      </w:r>
      <w:r w:rsidRPr="00CD3FB5">
        <w:t xml:space="preserve"> | </w:t>
      </w:r>
      <w:r w:rsidRPr="002D76F9">
        <w:rPr>
          <w:lang w:val="en-US"/>
        </w:rPr>
        <w:t>P</w:t>
      </w:r>
      <w:r w:rsidRPr="00CD3FB5">
        <w:t xml:space="preserve"> | </w:t>
      </w:r>
      <w:r w:rsidRPr="002D76F9">
        <w:rPr>
          <w:lang w:val="en-US"/>
        </w:rPr>
        <w:t>X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BUK</w:t>
      </w:r>
      <w:r w:rsidRPr="00CD3FB5">
        <w:t>&gt;</w:t>
      </w:r>
    </w:p>
    <w:p w14:paraId="51A79DA3" w14:textId="286B76DF" w:rsidR="000B5D68" w:rsidRPr="00CD3FB5" w:rsidRDefault="000B5D68" w:rsidP="000B5D68">
      <w:pPr>
        <w:pStyle w:val="af7"/>
      </w:pPr>
      <w:r w:rsidRPr="00CD3FB5">
        <w:t xml:space="preserve">     6.   0 | 1 | 2 | 3 | 4 | 5 | 6 | 7 | 8 | 9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CIF</w:t>
      </w:r>
      <w:r w:rsidRPr="00CD3FB5">
        <w:t>&gt;</w:t>
      </w:r>
    </w:p>
    <w:p w14:paraId="26575AB2" w14:textId="3DBC1238" w:rsidR="000B5D68" w:rsidRPr="00CD3FB5" w:rsidRDefault="000B5D68" w:rsidP="000B5D68">
      <w:pPr>
        <w:pStyle w:val="af7"/>
      </w:pPr>
      <w:r w:rsidRPr="00CD3FB5">
        <w:t xml:space="preserve">     7.   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OPA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TEL</w:t>
      </w:r>
      <w:r w:rsidRPr="00CD3FB5">
        <w:t>&gt;</w:t>
      </w:r>
    </w:p>
    <w:p w14:paraId="003F2866" w14:textId="7313B393" w:rsidR="000B5D68" w:rsidRPr="000B5D68" w:rsidRDefault="000B5D68" w:rsidP="000B5D68">
      <w:pPr>
        <w:pStyle w:val="af7"/>
        <w:rPr>
          <w:lang w:val="en-US"/>
        </w:rPr>
      </w:pPr>
      <w:r w:rsidRPr="00CD3FB5">
        <w:t xml:space="preserve">     </w:t>
      </w:r>
      <w:r w:rsidRPr="002D76F9">
        <w:rPr>
          <w:lang w:val="en-US"/>
        </w:rPr>
        <w:t>8.  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&lt;ODC&gt;</w:t>
      </w:r>
    </w:p>
    <w:p w14:paraId="11FD7A58" w14:textId="55DD084F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 9.   &lt;IDE&gt;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&lt;IPE&gt;</w:t>
      </w:r>
    </w:p>
    <w:p w14:paraId="444B38AB" w14:textId="1B94ACEC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10.   &lt;CIF&gt; | &lt;RZR&gt;&lt;CIF&gt;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&lt;RZR&gt;</w:t>
      </w:r>
    </w:p>
    <w:p w14:paraId="14C9D0E5" w14:textId="31BA94A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11.   &lt;MAN&gt;B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&lt;LIT&gt;</w:t>
      </w:r>
    </w:p>
    <w:p w14:paraId="1D5FA5E7" w14:textId="5DE4B57C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12.   1 | &lt;MAN&gt;0 | &lt;MAN&gt;1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&lt;MAN&gt;</w:t>
      </w:r>
    </w:p>
    <w:p w14:paraId="796C580B" w14:textId="2A133D73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lastRenderedPageBreak/>
        <w:t xml:space="preserve">    13.   &lt;IPE&gt;=&lt;AVI&gt;;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&lt;OPA&gt;</w:t>
      </w:r>
    </w:p>
    <w:p w14:paraId="4C7AA8FD" w14:textId="3F2931BB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14.  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</w:t>
      </w:r>
    </w:p>
    <w:p w14:paraId="18B1C9A7" w14:textId="2A659B5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15.   + | -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──&gt;</w:t>
      </w:r>
      <w:r w:rsidRPr="00CD3FB5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&lt;ZNK&gt;</w:t>
      </w:r>
    </w:p>
    <w:p w14:paraId="7791DA0A" w14:textId="1812BD78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16</w:t>
      </w:r>
      <w:r>
        <w:rPr>
          <w:rFonts w:hint="eastAsia"/>
          <w:lang w:val="en-US"/>
        </w:rPr>
        <w:t xml:space="preserve">. </w:t>
      </w:r>
      <w:r w:rsidRPr="002D76F9">
        <w:rPr>
          <w:lang w:val="en-US"/>
        </w:rPr>
        <w:t>END_&lt;IPR&gt;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──&gt;</w:t>
      </w:r>
      <w:r w:rsidRPr="002D76F9">
        <w:rPr>
          <w:lang w:val="en-US"/>
        </w:rPr>
        <w:t xml:space="preserve">  &lt;OEN&gt;</w:t>
      </w:r>
    </w:p>
    <w:p w14:paraId="224E3F0D" w14:textId="77777777" w:rsidR="000B5D68" w:rsidRPr="00CD3FB5" w:rsidRDefault="000B5D68" w:rsidP="007112D5">
      <w:pPr>
        <w:ind w:firstLine="320"/>
        <w:rPr>
          <w:lang w:val="en-US"/>
        </w:rPr>
      </w:pPr>
    </w:p>
    <w:p w14:paraId="01E24922" w14:textId="5E05E637" w:rsidR="000B5D68" w:rsidRPr="00CD3FB5" w:rsidRDefault="005E0E04" w:rsidP="007112D5">
      <w:pPr>
        <w:ind w:firstLine="320"/>
        <w:rPr>
          <w:lang w:val="en-US"/>
        </w:rPr>
      </w:pPr>
      <w:r>
        <w:rPr>
          <w:rFonts w:hint="eastAsia"/>
        </w:rPr>
        <w:t>拆成左部为单个表达式的形式</w:t>
      </w:r>
      <w:r w:rsidRPr="00CD3FB5">
        <w:rPr>
          <w:rFonts w:hint="eastAsia"/>
          <w:lang w:val="en-US"/>
        </w:rPr>
        <w:t>：</w:t>
      </w:r>
    </w:p>
    <w:p w14:paraId="5B0856F3" w14:textId="77777777" w:rsidR="005E0E04" w:rsidRPr="00CD3FB5" w:rsidRDefault="005E0E04" w:rsidP="007112D5">
      <w:pPr>
        <w:ind w:firstLine="320"/>
        <w:rPr>
          <w:lang w:val="en-US"/>
        </w:rPr>
      </w:pPr>
    </w:p>
    <w:p w14:paraId="415795F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&lt;OPR&gt;&lt;TEL&gt;&lt;OEN&gt;  ──&gt;  &lt;PRO&gt;</w:t>
      </w:r>
    </w:p>
    <w:p w14:paraId="58204E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&lt;IPR&gt;:PROC_OPTIONS(MAIN); ──&gt; &lt;OPR&gt;</w:t>
      </w:r>
    </w:p>
    <w:p w14:paraId="6A6FE8A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&lt;IPR&gt;</w:t>
      </w:r>
    </w:p>
    <w:p w14:paraId="623C2C7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&lt;BUK&gt; ──&gt; &lt;IDE&gt;</w:t>
      </w:r>
    </w:p>
    <w:p w14:paraId="398207F4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&lt;IDE&gt;&lt;BUK&gt; ──&gt; &lt;IDE&gt;</w:t>
      </w:r>
    </w:p>
    <w:p w14:paraId="4C77D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&lt;IDE&gt;&lt;CIF&gt; ──&gt; &lt;IDE&gt;</w:t>
      </w:r>
    </w:p>
    <w:p w14:paraId="2D5CAC0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A  ──&gt; &lt;BUK&gt;</w:t>
      </w:r>
    </w:p>
    <w:p w14:paraId="5740998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B  ──&gt; &lt;BUK&gt;</w:t>
      </w:r>
    </w:p>
    <w:p w14:paraId="644EBC1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C  ──&gt; &lt;BUK&gt;</w:t>
      </w:r>
    </w:p>
    <w:p w14:paraId="3B92955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  ──&gt; &lt;BUK&gt;</w:t>
      </w:r>
    </w:p>
    <w:p w14:paraId="01784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E  ──&gt; &lt;BUK&gt;</w:t>
      </w:r>
    </w:p>
    <w:p w14:paraId="7F253E4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M  ──&gt; &lt;BUK&gt;</w:t>
      </w:r>
    </w:p>
    <w:p w14:paraId="52D35CD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P  ──&gt; &lt;BUK&gt;</w:t>
      </w:r>
    </w:p>
    <w:p w14:paraId="119EC10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X  ──&gt; &lt;BUK&gt;</w:t>
      </w:r>
    </w:p>
    <w:p w14:paraId="126050F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0  ──&gt; &lt;CIF&gt;</w:t>
      </w:r>
    </w:p>
    <w:p w14:paraId="140DB26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&lt;CIF&gt;</w:t>
      </w:r>
    </w:p>
    <w:p w14:paraId="6C82ABA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2  ──&gt; &lt;CIF&gt;</w:t>
      </w:r>
    </w:p>
    <w:p w14:paraId="6C001E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3  ──&gt; &lt;CIF&gt;</w:t>
      </w:r>
    </w:p>
    <w:p w14:paraId="5B9A3AB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4  ──&gt; &lt;CIF&gt;</w:t>
      </w:r>
    </w:p>
    <w:p w14:paraId="46CA6ED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5  ──&gt; &lt;CIF&gt;</w:t>
      </w:r>
    </w:p>
    <w:p w14:paraId="5F0B267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6  ──&gt; &lt;CIF&gt;</w:t>
      </w:r>
    </w:p>
    <w:p w14:paraId="49CE8BF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7  ──&gt; &lt;CIF&gt;</w:t>
      </w:r>
    </w:p>
    <w:p w14:paraId="13DBCD6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8  ──&gt; &lt;CIF&gt;</w:t>
      </w:r>
    </w:p>
    <w:p w14:paraId="7262F5D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9  ──&gt; &lt;CIF&gt;</w:t>
      </w:r>
    </w:p>
    <w:p w14:paraId="597E907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&lt;ODC&gt; ──&gt; &lt;TEL&gt;</w:t>
      </w:r>
    </w:p>
    <w:p w14:paraId="6778671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&lt;TEL&gt;&lt;ODC&gt; ──&gt; &lt;TEL&gt;</w:t>
      </w:r>
    </w:p>
    <w:p w14:paraId="1118AD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&lt;TEL&gt;&lt;OPA&gt; ──&gt; &lt;TEL&gt;</w:t>
      </w:r>
    </w:p>
    <w:p w14:paraId="7AC441B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DCL_&lt;IPE&gt;_BIN_FIXED(&lt;RZR&gt;); ──&gt; &lt;ODC&gt;</w:t>
      </w:r>
    </w:p>
    <w:p w14:paraId="561AEBB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DCL_&lt;IPE&gt;_BIN_FIXED(&lt;RZR&gt;)INIT(&lt;LIT&gt;);  ──&gt; &lt;ODC&gt;</w:t>
      </w:r>
    </w:p>
    <w:p w14:paraId="61D2AA1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&lt;IPE&gt;</w:t>
      </w:r>
    </w:p>
    <w:p w14:paraId="69D34A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&lt;CIF&gt; ──&gt; &lt;RZR&gt;</w:t>
      </w:r>
    </w:p>
    <w:p w14:paraId="69DA57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&lt;RZR&gt;&lt;CIF&gt;  ──&gt; &lt;RZR&gt;</w:t>
      </w:r>
    </w:p>
    <w:p w14:paraId="7865C7D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&lt;MAN&gt;B  ──&gt; &lt;LIT&gt;</w:t>
      </w:r>
    </w:p>
    <w:p w14:paraId="73AFF0B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&lt;MAN&gt;</w:t>
      </w:r>
    </w:p>
    <w:p w14:paraId="3FB3BC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&lt;MAN&gt;0  ──&gt; &lt;MAN&gt;</w:t>
      </w:r>
    </w:p>
    <w:p w14:paraId="6D4FC6B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&lt;MAN&gt;1  ──&gt; &lt;MAN&gt;</w:t>
      </w:r>
    </w:p>
    <w:p w14:paraId="2887014C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&lt;IPE&gt;=&lt;AVI&gt;;  ──&gt; &lt;OPA&gt;</w:t>
      </w:r>
    </w:p>
    <w:p w14:paraId="5E4977A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&lt;LIT&gt; ──&gt; &lt;AVI&gt;</w:t>
      </w:r>
    </w:p>
    <w:p w14:paraId="43813B7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 ──&gt; &lt;AVI&gt;</w:t>
      </w:r>
    </w:p>
    <w:p w14:paraId="4FD2CAE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&lt;AVI&gt;&lt;ZNK&gt;&lt;LIT&gt;  ──&gt; &lt;AVI&gt;</w:t>
      </w:r>
    </w:p>
    <w:p w14:paraId="64BEB9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&lt;AVI&gt;&lt;ZNK&gt;&lt;IPE&gt; ──&gt; &lt;AVI&gt;</w:t>
      </w:r>
    </w:p>
    <w:p w14:paraId="03E950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+ ──&gt; &lt;ZNK&gt;</w:t>
      </w:r>
    </w:p>
    <w:p w14:paraId="28BD20E2" w14:textId="77777777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- ──&gt; &lt;ZNK&gt;</w:t>
      </w:r>
    </w:p>
    <w:p w14:paraId="1AE13EFD" w14:textId="7AA345CE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END_&lt;IPR&gt;  ──&gt;  &lt;OEN&gt;</w:t>
      </w:r>
    </w:p>
    <w:p w14:paraId="159ACF19" w14:textId="77777777" w:rsidR="000B5D68" w:rsidRPr="00CD3FB5" w:rsidRDefault="000B5D68" w:rsidP="007112D5">
      <w:pPr>
        <w:ind w:firstLine="320"/>
        <w:rPr>
          <w:lang w:val="en-US"/>
        </w:rPr>
      </w:pPr>
    </w:p>
    <w:p w14:paraId="4B406C8E" w14:textId="443C8879" w:rsidR="005E0E04" w:rsidRPr="00CD3FB5" w:rsidRDefault="00B76C89" w:rsidP="007112D5">
      <w:pPr>
        <w:ind w:firstLine="320"/>
        <w:rPr>
          <w:lang w:val="en-US"/>
        </w:rPr>
      </w:pPr>
      <w:r>
        <w:rPr>
          <w:rFonts w:hint="eastAsia"/>
        </w:rPr>
        <w:t>合并共同的左部</w:t>
      </w:r>
      <w:r w:rsidRPr="00CD3FB5">
        <w:rPr>
          <w:rFonts w:hint="eastAsia"/>
          <w:lang w:val="en-US"/>
        </w:rPr>
        <w:t>：</w:t>
      </w:r>
    </w:p>
    <w:p w14:paraId="4A699D1C" w14:textId="76BCC334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9A551" wp14:editId="76CD07F9">
            <wp:extent cx="3822068" cy="2879678"/>
            <wp:effectExtent l="0" t="0" r="6985" b="0"/>
            <wp:docPr id="152275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559" cy="2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EAF0" w14:textId="196C219C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522E85" wp14:editId="66395D9A">
            <wp:extent cx="2119889" cy="3746311"/>
            <wp:effectExtent l="0" t="0" r="0" b="6985"/>
            <wp:docPr id="60422705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7055" name="图片 1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932" cy="37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20B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37C44" wp14:editId="38A6127F">
            <wp:extent cx="2410442" cy="3396343"/>
            <wp:effectExtent l="0" t="0" r="9525" b="0"/>
            <wp:docPr id="53915950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9501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297" cy="34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4C6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D7E49B" wp14:editId="37E849B4">
            <wp:extent cx="2276245" cy="1935678"/>
            <wp:effectExtent l="0" t="0" r="0" b="7620"/>
            <wp:docPr id="580735999" name="图片 1" descr="信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5999" name="图片 1" descr="信件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5101" cy="19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1A7" w14:textId="1E08D023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38614A" wp14:editId="49F68AE5">
            <wp:extent cx="2725048" cy="1520041"/>
            <wp:effectExtent l="0" t="0" r="0" b="4445"/>
            <wp:docPr id="106395864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8647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544" cy="15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A1B" w14:textId="77777777" w:rsidR="00CD3FB5" w:rsidRDefault="00CD3FB5" w:rsidP="00CD3FB5">
      <w:pPr>
        <w:ind w:firstLine="320"/>
        <w:rPr>
          <w:lang w:val="en-US"/>
        </w:rPr>
      </w:pPr>
    </w:p>
    <w:p w14:paraId="53A2F022" w14:textId="04CF7CED" w:rsidR="007C6602" w:rsidRPr="00CD3FB5" w:rsidRDefault="007C6602" w:rsidP="00CD3FB5">
      <w:pPr>
        <w:ind w:firstLine="320"/>
        <w:jc w:val="center"/>
        <w:rPr>
          <w:lang w:val="en-US"/>
        </w:rPr>
      </w:pPr>
    </w:p>
    <w:p w14:paraId="2E57AD16" w14:textId="77777777" w:rsidR="004F7E8B" w:rsidRPr="00CD3FB5" w:rsidRDefault="004F7E8B" w:rsidP="007C6602">
      <w:pPr>
        <w:pBdr>
          <w:bottom w:val="single" w:sz="6" w:space="1" w:color="auto"/>
        </w:pBdr>
        <w:ind w:firstLine="320"/>
        <w:rPr>
          <w:lang w:val="en-US"/>
        </w:rPr>
      </w:pPr>
    </w:p>
    <w:p w14:paraId="744EF84F" w14:textId="77777777" w:rsidR="004F7E8B" w:rsidRPr="00CD3FB5" w:rsidRDefault="004F7E8B" w:rsidP="007C6602">
      <w:pPr>
        <w:ind w:firstLine="320"/>
        <w:rPr>
          <w:lang w:val="en-US"/>
        </w:rPr>
      </w:pPr>
    </w:p>
    <w:p w14:paraId="4976ACA6" w14:textId="2CC23EBD" w:rsidR="004F7E8B" w:rsidRDefault="004F7E8B" w:rsidP="007C6602">
      <w:pPr>
        <w:ind w:firstLine="320"/>
      </w:pPr>
      <w:r>
        <w:rPr>
          <w:rFonts w:hint="eastAsia"/>
        </w:rPr>
        <w:t>Table of Entrance</w:t>
      </w:r>
    </w:p>
    <w:p w14:paraId="612569DB" w14:textId="77777777" w:rsidR="004F7E8B" w:rsidRDefault="004F7E8B" w:rsidP="007C6602">
      <w:pPr>
        <w:ind w:firstLine="320"/>
      </w:pPr>
    </w:p>
    <w:p w14:paraId="7FBCF66B" w14:textId="77777777" w:rsidR="004F7E8B" w:rsidRPr="002D76F9" w:rsidRDefault="004F7E8B" w:rsidP="007C6602">
      <w:pPr>
        <w:ind w:firstLine="320"/>
      </w:pPr>
    </w:p>
    <w:sectPr w:rsidR="004F7E8B" w:rsidRPr="002D76F9" w:rsidSect="00BE38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88F9C" w14:textId="77777777" w:rsidR="00BE3842" w:rsidRDefault="00BE3842" w:rsidP="00591E76">
      <w:pPr>
        <w:spacing w:after="0"/>
        <w:ind w:firstLine="320"/>
      </w:pPr>
      <w:r>
        <w:separator/>
      </w:r>
    </w:p>
  </w:endnote>
  <w:endnote w:type="continuationSeparator" w:id="0">
    <w:p w14:paraId="5BFAE102" w14:textId="77777777" w:rsidR="00BE3842" w:rsidRDefault="00BE3842" w:rsidP="00591E76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88" w14:textId="77777777" w:rsidR="009D0F9C" w:rsidRDefault="009D0F9C">
    <w:pPr>
      <w:pStyle w:val="af0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30776"/>
      <w:docPartObj>
        <w:docPartGallery w:val="Page Numbers (Bottom of Page)"/>
        <w:docPartUnique/>
      </w:docPartObj>
    </w:sdtPr>
    <w:sdtContent>
      <w:p w14:paraId="50A49EED" w14:textId="65D85B76" w:rsidR="009D0F9C" w:rsidRDefault="009D0F9C">
        <w:pPr>
          <w:pStyle w:val="af0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2481A" w14:textId="77777777" w:rsidR="009D0F9C" w:rsidRDefault="009D0F9C">
    <w:pPr>
      <w:pStyle w:val="af0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5010" w14:textId="77777777" w:rsidR="009D0F9C" w:rsidRDefault="009D0F9C">
    <w:pPr>
      <w:pStyle w:val="af0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4F7CB" w14:textId="77777777" w:rsidR="00BE3842" w:rsidRDefault="00BE3842" w:rsidP="00591E76">
      <w:pPr>
        <w:spacing w:after="0"/>
        <w:ind w:firstLine="320"/>
      </w:pPr>
      <w:r>
        <w:separator/>
      </w:r>
    </w:p>
  </w:footnote>
  <w:footnote w:type="continuationSeparator" w:id="0">
    <w:p w14:paraId="7F1E54A0" w14:textId="77777777" w:rsidR="00BE3842" w:rsidRDefault="00BE3842" w:rsidP="00591E76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73BF5" w14:textId="77777777" w:rsidR="009D0F9C" w:rsidRDefault="009D0F9C">
    <w:pPr>
      <w:pStyle w:val="ae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3CCA" w14:textId="77777777" w:rsidR="009D0F9C" w:rsidRDefault="009D0F9C">
    <w:pPr>
      <w:pStyle w:val="ae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50E2" w14:textId="77777777" w:rsidR="009D0F9C" w:rsidRDefault="009D0F9C">
    <w:pPr>
      <w:pStyle w:val="ae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defaultTabStop w:val="3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5E3"/>
    <w:rsid w:val="000755E3"/>
    <w:rsid w:val="000B5D68"/>
    <w:rsid w:val="000F7653"/>
    <w:rsid w:val="00114BE5"/>
    <w:rsid w:val="00134A57"/>
    <w:rsid w:val="00180B4D"/>
    <w:rsid w:val="0019377F"/>
    <w:rsid w:val="00227027"/>
    <w:rsid w:val="002933FA"/>
    <w:rsid w:val="002A7A63"/>
    <w:rsid w:val="002D76F9"/>
    <w:rsid w:val="00317AE8"/>
    <w:rsid w:val="0038699C"/>
    <w:rsid w:val="004F7E8B"/>
    <w:rsid w:val="00526688"/>
    <w:rsid w:val="00591E76"/>
    <w:rsid w:val="00592A64"/>
    <w:rsid w:val="005C78DF"/>
    <w:rsid w:val="005E0E04"/>
    <w:rsid w:val="006026D6"/>
    <w:rsid w:val="006351FC"/>
    <w:rsid w:val="006450E3"/>
    <w:rsid w:val="006B17B5"/>
    <w:rsid w:val="006C3D30"/>
    <w:rsid w:val="006E1F07"/>
    <w:rsid w:val="007112D5"/>
    <w:rsid w:val="0074606D"/>
    <w:rsid w:val="00794C82"/>
    <w:rsid w:val="007C6602"/>
    <w:rsid w:val="007E17F3"/>
    <w:rsid w:val="007E62E2"/>
    <w:rsid w:val="007E7FD9"/>
    <w:rsid w:val="008823A3"/>
    <w:rsid w:val="008E3456"/>
    <w:rsid w:val="00944D73"/>
    <w:rsid w:val="009D0F9C"/>
    <w:rsid w:val="009D5229"/>
    <w:rsid w:val="00A83756"/>
    <w:rsid w:val="00B76C89"/>
    <w:rsid w:val="00BB36F7"/>
    <w:rsid w:val="00BD38EB"/>
    <w:rsid w:val="00BE3196"/>
    <w:rsid w:val="00BE3842"/>
    <w:rsid w:val="00CB0C63"/>
    <w:rsid w:val="00CD3FB5"/>
    <w:rsid w:val="00D25108"/>
    <w:rsid w:val="00D37724"/>
    <w:rsid w:val="00D463C2"/>
    <w:rsid w:val="00DA66B2"/>
    <w:rsid w:val="00E0499B"/>
    <w:rsid w:val="00E37774"/>
    <w:rsid w:val="00E52743"/>
    <w:rsid w:val="00E7142B"/>
    <w:rsid w:val="00E74F35"/>
    <w:rsid w:val="00E7523D"/>
    <w:rsid w:val="00E975B6"/>
    <w:rsid w:val="00EE1F91"/>
    <w:rsid w:val="00F42165"/>
    <w:rsid w:val="00F43D83"/>
    <w:rsid w:val="00F461BC"/>
    <w:rsid w:val="00FA2184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23CB"/>
  <w15:chartTrackingRefBased/>
  <w15:docId w15:val="{6AEFF75D-D237-4D78-BCB5-C13B0CBA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456"/>
    <w:pPr>
      <w:autoSpaceDE w:val="0"/>
      <w:autoSpaceDN w:val="0"/>
      <w:spacing w:after="120"/>
      <w:ind w:firstLineChars="200" w:firstLine="200"/>
      <w:contextualSpacing/>
    </w:pPr>
    <w:rPr>
      <w:rFonts w:ascii="微软雅黑" w:eastAsia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317AE8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523D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7523D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944D73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A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A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A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A5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A5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17AE8"/>
    <w:rPr>
      <w:rFonts w:ascii="微软雅黑" w:eastAsia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character" w:customStyle="1" w:styleId="20">
    <w:name w:val="标题 2 字符"/>
    <w:basedOn w:val="a1"/>
    <w:link w:val="2"/>
    <w:uiPriority w:val="9"/>
    <w:rsid w:val="00E7523D"/>
    <w:rPr>
      <w:rFonts w:ascii="微软雅黑" w:eastAsia="微软雅黑" w:hAnsi="微软雅黑" w:cs="微软雅黑"/>
      <w:b/>
      <w:color w:val="215E99" w:themeColor="text2" w:themeTint="BF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E7523D"/>
    <w:rPr>
      <w:rFonts w:ascii="微软雅黑" w:eastAsia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944D73"/>
    <w:rPr>
      <w:rFonts w:ascii="微软雅黑" w:eastAsia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134A57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134A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134A57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34A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134A5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rsid w:val="00134A5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13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134A57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1"/>
    <w:link w:val="a5"/>
    <w:uiPriority w:val="11"/>
    <w:rsid w:val="00134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1"/>
    <w:link w:val="a7"/>
    <w:uiPriority w:val="29"/>
    <w:rsid w:val="00134A57"/>
    <w:rPr>
      <w:rFonts w:ascii="Arial" w:hAnsi="Arial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A57"/>
    <w:pPr>
      <w:ind w:left="720"/>
    </w:pPr>
  </w:style>
  <w:style w:type="character" w:styleId="aa">
    <w:name w:val="Intense Emphasis"/>
    <w:basedOn w:val="a1"/>
    <w:uiPriority w:val="21"/>
    <w:qFormat/>
    <w:rsid w:val="00134A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A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134A57"/>
    <w:rPr>
      <w:rFonts w:ascii="Arial" w:hAnsi="Arial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134A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">
    <w:name w:val="页眉 字符"/>
    <w:basedOn w:val="a1"/>
    <w:link w:val="ae"/>
    <w:uiPriority w:val="99"/>
    <w:rsid w:val="00591E76"/>
    <w:rPr>
      <w:rFonts w:ascii="Arial" w:hAnsi="Arial"/>
    </w:rPr>
  </w:style>
  <w:style w:type="paragraph" w:styleId="af0">
    <w:name w:val="footer"/>
    <w:basedOn w:val="a"/>
    <w:link w:val="af1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1">
    <w:name w:val="页脚 字符"/>
    <w:basedOn w:val="a1"/>
    <w:link w:val="af0"/>
    <w:uiPriority w:val="99"/>
    <w:rsid w:val="00591E76"/>
    <w:rPr>
      <w:rFonts w:ascii="Arial" w:hAnsi="Arial"/>
    </w:rPr>
  </w:style>
  <w:style w:type="paragraph" w:styleId="af2">
    <w:name w:val="No Spacing"/>
    <w:autoRedefine/>
    <w:uiPriority w:val="1"/>
    <w:qFormat/>
    <w:rsid w:val="00CB0C63"/>
    <w:pPr>
      <w:autoSpaceDE w:val="0"/>
      <w:autoSpaceDN w:val="0"/>
      <w:spacing w:after="0"/>
      <w:contextualSpacing/>
    </w:pPr>
    <w:rPr>
      <w:rFonts w:ascii="微软雅黑" w:eastAsia="微软雅黑" w:hAnsi="微软雅黑" w:cs="微软雅黑"/>
      <w:color w:val="ADADAD" w:themeColor="background2" w:themeShade="BF"/>
      <w:sz w:val="18"/>
      <w:szCs w:val="20"/>
    </w:rPr>
  </w:style>
  <w:style w:type="table" w:styleId="af3">
    <w:name w:val="Grid Table Light"/>
    <w:basedOn w:val="a2"/>
    <w:uiPriority w:val="40"/>
    <w:rsid w:val="0038699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4">
    <w:name w:val="表格内文字"/>
    <w:basedOn w:val="a"/>
    <w:link w:val="af5"/>
    <w:autoRedefine/>
    <w:qFormat/>
    <w:rsid w:val="00E7523D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f5">
    <w:name w:val="表格内文字 字符"/>
    <w:basedOn w:val="a1"/>
    <w:link w:val="af4"/>
    <w:rsid w:val="00E7523D"/>
    <w:rPr>
      <w:rFonts w:ascii="Mangal Pro" w:eastAsia="Arial" w:hAnsi="Mangal Pro" w:cs="Mangal Pro"/>
      <w:sz w:val="20"/>
    </w:rPr>
  </w:style>
  <w:style w:type="table" w:styleId="af6">
    <w:name w:val="Table Grid"/>
    <w:basedOn w:val="a2"/>
    <w:uiPriority w:val="39"/>
    <w:rsid w:val="00E752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D37724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f8">
    <w:name w:val="代码 字符"/>
    <w:basedOn w:val="a1"/>
    <w:link w:val="af7"/>
    <w:rsid w:val="00D37724"/>
    <w:rPr>
      <w:rFonts w:ascii="Calibri" w:eastAsia="微软雅黑" w:hAnsi="Calibri" w:cs="Calibri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20013;&#25991;-&#24494;&#36719;&#38597;&#40657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中文-微软雅黑2.dotx</Template>
  <TotalTime>289</TotalTime>
  <Pages>11</Pages>
  <Words>1281</Words>
  <Characters>7305</Characters>
  <Application>Microsoft Office Word</Application>
  <DocSecurity>0</DocSecurity>
  <Lines>60</Lines>
  <Paragraphs>17</Paragraphs>
  <ScaleCrop>false</ScaleCrop>
  <Company/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27</cp:revision>
  <cp:lastPrinted>2024-04-03T13:11:00Z</cp:lastPrinted>
  <dcterms:created xsi:type="dcterms:W3CDTF">2024-04-03T10:27:00Z</dcterms:created>
  <dcterms:modified xsi:type="dcterms:W3CDTF">2024-04-08T06:57:00Z</dcterms:modified>
</cp:coreProperties>
</file>